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D6DF" w14:textId="256716E6" w:rsidR="008E63E9" w:rsidRPr="008E63E9" w:rsidRDefault="008E63E9" w:rsidP="008E63E9">
      <w:pPr>
        <w:jc w:val="center"/>
        <w:rPr>
          <w:b/>
          <w:bCs/>
          <w:lang w:val="en-IN"/>
        </w:rPr>
      </w:pPr>
    </w:p>
    <w:p w14:paraId="4D4F1AE4" w14:textId="27B9682D" w:rsidR="00157C0B" w:rsidRPr="00157C0B" w:rsidRDefault="00157C0B" w:rsidP="00157C0B">
      <w:pPr>
        <w:jc w:val="center"/>
        <w:rPr>
          <w:b/>
          <w:bCs/>
          <w:lang w:val="en-IN"/>
        </w:rPr>
      </w:pPr>
      <w:r w:rsidRPr="00157C0B">
        <w:rPr>
          <w:b/>
          <w:bCs/>
          <w:lang w:val="en-IN"/>
        </w:rPr>
        <w:drawing>
          <wp:inline distT="0" distB="0" distL="0" distR="0" wp14:anchorId="64813EB2" wp14:editId="791F77C8">
            <wp:extent cx="6858000" cy="4225636"/>
            <wp:effectExtent l="0" t="0" r="0" b="3810"/>
            <wp:docPr id="159269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9208" cy="4226380"/>
                    </a:xfrm>
                    <a:prstGeom prst="rect">
                      <a:avLst/>
                    </a:prstGeom>
                    <a:noFill/>
                    <a:ln>
                      <a:noFill/>
                    </a:ln>
                  </pic:spPr>
                </pic:pic>
              </a:graphicData>
            </a:graphic>
          </wp:inline>
        </w:drawing>
      </w:r>
    </w:p>
    <w:p w14:paraId="4B4C2CA0" w14:textId="2A79335B" w:rsidR="00722573" w:rsidRPr="00722573" w:rsidRDefault="00722573" w:rsidP="00722573">
      <w:pPr>
        <w:jc w:val="center"/>
        <w:rPr>
          <w:b/>
          <w:bCs/>
          <w:lang w:val="en-IN"/>
        </w:rPr>
      </w:pPr>
    </w:p>
    <w:p w14:paraId="5FB0ABD4" w14:textId="56AF3C6F" w:rsidR="004176B3" w:rsidRPr="004176B3" w:rsidRDefault="004176B3" w:rsidP="004176B3">
      <w:pPr>
        <w:jc w:val="center"/>
        <w:rPr>
          <w:b/>
          <w:bCs/>
          <w:lang w:val="en-IN"/>
        </w:rPr>
      </w:pPr>
    </w:p>
    <w:p w14:paraId="0B91BEE3" w14:textId="77777777" w:rsidR="00DA3722" w:rsidRPr="002826CB" w:rsidRDefault="00DA3722" w:rsidP="00DA3722">
      <w:pPr>
        <w:rPr>
          <w:b/>
          <w:bCs/>
          <w:sz w:val="36"/>
          <w:szCs w:val="36"/>
          <w:lang w:val="en-IN"/>
        </w:rPr>
      </w:pPr>
      <w:proofErr w:type="spellStart"/>
      <w:r w:rsidRPr="002826CB">
        <w:rPr>
          <w:b/>
          <w:bCs/>
          <w:sz w:val="36"/>
          <w:szCs w:val="36"/>
          <w:lang w:val="en-IN"/>
        </w:rPr>
        <w:t>Vivahe</w:t>
      </w:r>
      <w:proofErr w:type="spellEnd"/>
      <w:r w:rsidRPr="002826CB">
        <w:rPr>
          <w:b/>
          <w:bCs/>
          <w:sz w:val="36"/>
          <w:szCs w:val="36"/>
          <w:lang w:val="en-IN"/>
        </w:rPr>
        <w:t>’ Matrimony Solutions</w:t>
      </w:r>
    </w:p>
    <w:p w14:paraId="3CB2EE14" w14:textId="77777777" w:rsidR="002826CB" w:rsidRPr="002826CB" w:rsidRDefault="002826CB" w:rsidP="002826CB">
      <w:pPr>
        <w:rPr>
          <w:b/>
          <w:bCs/>
          <w:lang w:val="en-IN"/>
        </w:rPr>
      </w:pPr>
      <w:r w:rsidRPr="002826CB">
        <w:rPr>
          <w:b/>
          <w:bCs/>
          <w:lang w:val="en-IN"/>
        </w:rPr>
        <w:t>Private Matchmaking. Thoughtfully Curated. Exclusively Delivered.</w:t>
      </w:r>
    </w:p>
    <w:p w14:paraId="37645C25" w14:textId="77777777" w:rsidR="002826CB" w:rsidRPr="002826CB" w:rsidRDefault="002826CB" w:rsidP="002826CB">
      <w:pPr>
        <w:rPr>
          <w:lang w:val="en-IN"/>
        </w:rPr>
      </w:pPr>
      <w:r w:rsidRPr="002826CB">
        <w:rPr>
          <w:lang w:val="en-IN"/>
        </w:rPr>
        <w:t>For individuals and families accustomed to discernment, legacy, and long-term thinking, choosing a life partner is not a transaction — it is a defining decision.</w:t>
      </w:r>
    </w:p>
    <w:p w14:paraId="202FB9FB" w14:textId="77777777" w:rsidR="002826CB" w:rsidRPr="002826CB" w:rsidRDefault="002826CB" w:rsidP="002826CB">
      <w:pPr>
        <w:rPr>
          <w:lang w:val="en-IN"/>
        </w:rPr>
      </w:pPr>
      <w:proofErr w:type="spellStart"/>
      <w:r w:rsidRPr="002826CB">
        <w:rPr>
          <w:lang w:val="en-IN"/>
        </w:rPr>
        <w:t>Vivahe</w:t>
      </w:r>
      <w:proofErr w:type="spellEnd"/>
      <w:r w:rsidRPr="002826CB">
        <w:rPr>
          <w:lang w:val="en-IN"/>
        </w:rPr>
        <w:t>’ Matrimony Solutions is an invitation-only matrimonial consultancy serving high-net-worth individuals, global business families, accomplished professionals, and public figures who value alignment, integrity, and enduring partnership.</w:t>
      </w:r>
    </w:p>
    <w:p w14:paraId="61FE910C" w14:textId="77777777" w:rsidR="002826CB" w:rsidRPr="002826CB" w:rsidRDefault="002826CB" w:rsidP="002826CB">
      <w:pPr>
        <w:rPr>
          <w:lang w:val="en-IN"/>
        </w:rPr>
      </w:pPr>
      <w:r w:rsidRPr="002826CB">
        <w:rPr>
          <w:lang w:val="en-IN"/>
        </w:rPr>
        <w:t>We operate selectively.</w:t>
      </w:r>
      <w:r w:rsidRPr="002826CB">
        <w:rPr>
          <w:lang w:val="en-IN"/>
        </w:rPr>
        <w:br/>
        <w:t>We engage personally.</w:t>
      </w:r>
      <w:r w:rsidRPr="002826CB">
        <w:rPr>
          <w:lang w:val="en-IN"/>
        </w:rPr>
        <w:br/>
        <w:t>We introduce only when alignment is evident.</w:t>
      </w:r>
    </w:p>
    <w:p w14:paraId="706217FB" w14:textId="03645F91" w:rsidR="003B7158" w:rsidRPr="003B7158" w:rsidRDefault="003B7158" w:rsidP="00A12303">
      <w:pPr>
        <w:rPr>
          <w:lang w:val="en-IN"/>
        </w:rPr>
      </w:pPr>
      <w:r w:rsidRPr="003B7158">
        <w:rPr>
          <w:lang w:val="en-IN"/>
        </w:rPr>
        <w:t>.</w:t>
      </w:r>
    </w:p>
    <w:p w14:paraId="59B445B1" w14:textId="77777777" w:rsidR="00DA3722" w:rsidRDefault="00000000" w:rsidP="00DA3722">
      <w:pPr>
        <w:rPr>
          <w:lang w:val="en-IN"/>
        </w:rPr>
      </w:pPr>
      <w:r>
        <w:rPr>
          <w:lang w:val="en-IN"/>
        </w:rPr>
        <w:pict w14:anchorId="34DC5824">
          <v:rect id="_x0000_i1026" style="width:0;height:1.5pt" o:hralign="center" o:bullet="t" o:hrstd="t" o:hr="t" fillcolor="#a0a0a0" stroked="f"/>
        </w:pict>
      </w:r>
    </w:p>
    <w:p w14:paraId="073AC376" w14:textId="77777777" w:rsidR="00103994" w:rsidRPr="00103994" w:rsidRDefault="00103994" w:rsidP="00103994">
      <w:pPr>
        <w:rPr>
          <w:b/>
          <w:bCs/>
          <w:lang w:val="en-IN"/>
        </w:rPr>
      </w:pPr>
      <w:r w:rsidRPr="00103994">
        <w:rPr>
          <w:b/>
          <w:bCs/>
          <w:lang w:val="en-IN"/>
        </w:rPr>
        <w:t>A Philosophy of Alignment</w:t>
      </w:r>
    </w:p>
    <w:p w14:paraId="74692D6D" w14:textId="77777777" w:rsidR="00103994" w:rsidRPr="00103994" w:rsidRDefault="00103994" w:rsidP="00103994">
      <w:pPr>
        <w:rPr>
          <w:lang w:val="en-IN"/>
        </w:rPr>
      </w:pPr>
      <w:r w:rsidRPr="00103994">
        <w:rPr>
          <w:lang w:val="en-IN"/>
        </w:rPr>
        <w:lastRenderedPageBreak/>
        <w:t>True compatibility is never accidental.</w:t>
      </w:r>
      <w:r w:rsidRPr="00103994">
        <w:rPr>
          <w:lang w:val="en-IN"/>
        </w:rPr>
        <w:br/>
        <w:t>It is cultivated through shared values, comparable life perspectives, cultural understanding, and mutual intent.</w:t>
      </w:r>
    </w:p>
    <w:p w14:paraId="0200AB35" w14:textId="77777777" w:rsidR="00103994" w:rsidRPr="00103994" w:rsidRDefault="00103994" w:rsidP="00103994">
      <w:pPr>
        <w:rPr>
          <w:lang w:val="en-IN"/>
        </w:rPr>
      </w:pPr>
      <w:r w:rsidRPr="00103994">
        <w:rPr>
          <w:lang w:val="en-IN"/>
        </w:rPr>
        <w:t xml:space="preserve">At </w:t>
      </w:r>
      <w:proofErr w:type="spellStart"/>
      <w:r w:rsidRPr="00103994">
        <w:rPr>
          <w:lang w:val="en-IN"/>
        </w:rPr>
        <w:t>Vivahe</w:t>
      </w:r>
      <w:proofErr w:type="spellEnd"/>
      <w:r w:rsidRPr="00103994">
        <w:rPr>
          <w:lang w:val="en-IN"/>
        </w:rPr>
        <w:t>’, matchmaking is guided by experienced judgment — not algorithms, not volume. Every introduction is considered. Every engagement is handled with care and perspective.</w:t>
      </w:r>
    </w:p>
    <w:p w14:paraId="186C6A78" w14:textId="52F77589" w:rsidR="001F34E0" w:rsidRPr="00DA3722" w:rsidRDefault="00000000" w:rsidP="00DA3722">
      <w:pPr>
        <w:rPr>
          <w:lang w:val="en-IN"/>
        </w:rPr>
      </w:pPr>
      <w:r>
        <w:rPr>
          <w:lang w:val="en-IN"/>
        </w:rPr>
        <w:pict w14:anchorId="123D411B">
          <v:rect id="_x0000_i1027" style="width:0;height:1.5pt" o:hralign="center" o:hrstd="t" o:hr="t" fillcolor="#a0a0a0" stroked="f"/>
        </w:pict>
      </w:r>
    </w:p>
    <w:p w14:paraId="42758798" w14:textId="77777777" w:rsidR="00A12303" w:rsidRPr="00A12303" w:rsidRDefault="00A12303" w:rsidP="00A12303">
      <w:pPr>
        <w:rPr>
          <w:b/>
          <w:bCs/>
          <w:lang w:val="en-IN"/>
        </w:rPr>
      </w:pPr>
      <w:r w:rsidRPr="00A12303">
        <w:rPr>
          <w:b/>
          <w:bCs/>
          <w:lang w:val="en-IN"/>
        </w:rPr>
        <w:t>Our Approach</w:t>
      </w:r>
    </w:p>
    <w:p w14:paraId="2FD85B91" w14:textId="77777777" w:rsidR="00103994" w:rsidRPr="00103994" w:rsidRDefault="00103994" w:rsidP="00103994">
      <w:pPr>
        <w:rPr>
          <w:b/>
          <w:bCs/>
          <w:lang w:val="en-IN"/>
        </w:rPr>
      </w:pPr>
      <w:r w:rsidRPr="00103994">
        <w:rPr>
          <w:b/>
          <w:bCs/>
          <w:lang w:val="en-IN"/>
        </w:rPr>
        <w:t>Invitation-Only Engagement</w:t>
      </w:r>
    </w:p>
    <w:p w14:paraId="1A3D9F9F" w14:textId="77777777" w:rsidR="00103994" w:rsidRPr="00103994" w:rsidRDefault="00103994" w:rsidP="00103994">
      <w:pPr>
        <w:rPr>
          <w:lang w:val="en-IN"/>
        </w:rPr>
      </w:pPr>
      <w:r w:rsidRPr="00103994">
        <w:rPr>
          <w:lang w:val="en-IN"/>
        </w:rPr>
        <w:t>We work with a limited number of clients at any time to ensure focused attention and meaningful outcomes.</w:t>
      </w:r>
    </w:p>
    <w:p w14:paraId="4921575A" w14:textId="77777777" w:rsidR="00103994" w:rsidRPr="00103994" w:rsidRDefault="00103994" w:rsidP="00103994">
      <w:pPr>
        <w:rPr>
          <w:b/>
          <w:bCs/>
          <w:lang w:val="en-IN"/>
        </w:rPr>
      </w:pPr>
      <w:r w:rsidRPr="00103994">
        <w:rPr>
          <w:b/>
          <w:bCs/>
          <w:lang w:val="en-IN"/>
        </w:rPr>
        <w:t>Personally Curated Introductions</w:t>
      </w:r>
    </w:p>
    <w:p w14:paraId="1F20E134" w14:textId="77777777" w:rsidR="00103994" w:rsidRPr="00103994" w:rsidRDefault="00103994" w:rsidP="00103994">
      <w:pPr>
        <w:rPr>
          <w:lang w:val="en-IN"/>
        </w:rPr>
      </w:pPr>
      <w:r w:rsidRPr="00103994">
        <w:rPr>
          <w:lang w:val="en-IN"/>
        </w:rPr>
        <w:t>There are no public listings or open databases. Each profile is reviewed and selected by senior relationship consultants.</w:t>
      </w:r>
    </w:p>
    <w:p w14:paraId="4B6C42A2" w14:textId="77777777" w:rsidR="00103994" w:rsidRPr="00103994" w:rsidRDefault="00103994" w:rsidP="00103994">
      <w:pPr>
        <w:rPr>
          <w:b/>
          <w:bCs/>
          <w:lang w:val="en-IN"/>
        </w:rPr>
      </w:pPr>
      <w:r w:rsidRPr="00103994">
        <w:rPr>
          <w:b/>
          <w:bCs/>
          <w:lang w:val="en-IN"/>
        </w:rPr>
        <w:t>Privacy by Principle</w:t>
      </w:r>
    </w:p>
    <w:p w14:paraId="13452A47" w14:textId="77777777" w:rsidR="00103994" w:rsidRPr="00103994" w:rsidRDefault="00103994" w:rsidP="00103994">
      <w:pPr>
        <w:rPr>
          <w:lang w:val="en-IN"/>
        </w:rPr>
      </w:pPr>
      <w:r w:rsidRPr="00103994">
        <w:rPr>
          <w:lang w:val="en-IN"/>
        </w:rPr>
        <w:t>Profiles are never displayed publicly. Introductions are facilitated through controlled, one-to-one communication.</w:t>
      </w:r>
    </w:p>
    <w:p w14:paraId="5F73AF12" w14:textId="77777777" w:rsidR="00103994" w:rsidRPr="00103994" w:rsidRDefault="00103994" w:rsidP="00103994">
      <w:pPr>
        <w:rPr>
          <w:b/>
          <w:bCs/>
          <w:lang w:val="en-IN"/>
        </w:rPr>
      </w:pPr>
      <w:r w:rsidRPr="00103994">
        <w:rPr>
          <w:b/>
          <w:bCs/>
          <w:lang w:val="en-IN"/>
        </w:rPr>
        <w:t>Relationship-Led Guidance</w:t>
      </w:r>
    </w:p>
    <w:p w14:paraId="7410381A" w14:textId="77777777" w:rsidR="00103994" w:rsidRPr="00103994" w:rsidRDefault="00103994" w:rsidP="00103994">
      <w:pPr>
        <w:rPr>
          <w:lang w:val="en-IN"/>
        </w:rPr>
      </w:pPr>
      <w:r w:rsidRPr="00103994">
        <w:rPr>
          <w:lang w:val="en-IN"/>
        </w:rPr>
        <w:t>Each client is supported by a dedicated consultant who oversees the journey with continuity and discretion.</w:t>
      </w:r>
    </w:p>
    <w:p w14:paraId="7B95374B" w14:textId="77777777" w:rsidR="00DA3722" w:rsidRPr="00DA3722" w:rsidRDefault="00000000" w:rsidP="00DA3722">
      <w:pPr>
        <w:rPr>
          <w:lang w:val="en-IN"/>
        </w:rPr>
      </w:pPr>
      <w:r>
        <w:rPr>
          <w:lang w:val="en-IN"/>
        </w:rPr>
        <w:pict w14:anchorId="042E256D">
          <v:rect id="_x0000_i1028" style="width:0;height:1.5pt" o:hralign="center" o:hrstd="t" o:hr="t" fillcolor="#a0a0a0" stroked="f"/>
        </w:pict>
      </w:r>
    </w:p>
    <w:p w14:paraId="038DBE23" w14:textId="77777777" w:rsidR="00103994" w:rsidRPr="00103994" w:rsidRDefault="00103994" w:rsidP="00103994">
      <w:pPr>
        <w:rPr>
          <w:b/>
          <w:bCs/>
          <w:lang w:val="en-IN"/>
        </w:rPr>
      </w:pPr>
      <w:r w:rsidRPr="00103994">
        <w:rPr>
          <w:b/>
          <w:bCs/>
          <w:lang w:val="en-IN"/>
        </w:rPr>
        <w:t>Beyond Introductions</w:t>
      </w:r>
    </w:p>
    <w:p w14:paraId="6FC3EDC6" w14:textId="77777777" w:rsidR="00103994" w:rsidRPr="00103994" w:rsidRDefault="00103994" w:rsidP="00103994">
      <w:pPr>
        <w:rPr>
          <w:lang w:val="en-IN"/>
        </w:rPr>
      </w:pPr>
      <w:r w:rsidRPr="00103994">
        <w:rPr>
          <w:lang w:val="en-IN"/>
        </w:rPr>
        <w:t>From the first conversation to the celebration of your union, we remain a steady advisory presence. Where desired, we offer discreet support in coordinating refined wedding arrangements — ensuring elegance and seamless execution.</w:t>
      </w:r>
    </w:p>
    <w:p w14:paraId="74EB8EC8" w14:textId="206FFEC6" w:rsidR="00DA3722" w:rsidRPr="00DA3722" w:rsidRDefault="00000000" w:rsidP="00DA3722">
      <w:pPr>
        <w:rPr>
          <w:lang w:val="en-IN"/>
        </w:rPr>
      </w:pPr>
      <w:r>
        <w:rPr>
          <w:lang w:val="en-IN"/>
        </w:rPr>
        <w:pict w14:anchorId="795E753D">
          <v:rect id="_x0000_i1029" style="width:0;height:1.5pt" o:hralign="center" o:hrstd="t" o:hr="t" fillcolor="#a0a0a0" stroked="f"/>
        </w:pict>
      </w:r>
    </w:p>
    <w:p w14:paraId="56FACC23" w14:textId="77777777" w:rsidR="00103994" w:rsidRPr="00103994" w:rsidRDefault="00103994" w:rsidP="00103994">
      <w:pPr>
        <w:rPr>
          <w:b/>
          <w:bCs/>
          <w:lang w:val="en-IN"/>
        </w:rPr>
      </w:pPr>
      <w:r w:rsidRPr="00103994">
        <w:rPr>
          <w:b/>
          <w:bCs/>
          <w:lang w:val="en-IN"/>
        </w:rPr>
        <w:t>Who We Serve</w:t>
      </w:r>
    </w:p>
    <w:p w14:paraId="6E7641AA" w14:textId="77777777" w:rsidR="00103994" w:rsidRPr="00103994" w:rsidRDefault="00103994" w:rsidP="00103994">
      <w:pPr>
        <w:rPr>
          <w:lang w:val="en-IN"/>
        </w:rPr>
      </w:pPr>
      <w:r w:rsidRPr="00103994">
        <w:rPr>
          <w:lang w:val="en-IN"/>
        </w:rPr>
        <w:t>We work with individuals and families for whom trust and reputation are paramount:</w:t>
      </w:r>
    </w:p>
    <w:p w14:paraId="49C206A0" w14:textId="77777777" w:rsidR="00103994" w:rsidRPr="00103994" w:rsidRDefault="00103994" w:rsidP="00103994">
      <w:pPr>
        <w:numPr>
          <w:ilvl w:val="0"/>
          <w:numId w:val="29"/>
        </w:numPr>
        <w:rPr>
          <w:lang w:val="en-IN"/>
        </w:rPr>
      </w:pPr>
      <w:r w:rsidRPr="00103994">
        <w:rPr>
          <w:lang w:val="en-IN"/>
        </w:rPr>
        <w:t>High-Net-Worth Individuals</w:t>
      </w:r>
    </w:p>
    <w:p w14:paraId="3385094F" w14:textId="77777777" w:rsidR="00103994" w:rsidRPr="00103994" w:rsidRDefault="00103994" w:rsidP="00103994">
      <w:pPr>
        <w:numPr>
          <w:ilvl w:val="0"/>
          <w:numId w:val="29"/>
        </w:numPr>
        <w:rPr>
          <w:lang w:val="en-IN"/>
        </w:rPr>
      </w:pPr>
      <w:r w:rsidRPr="00103994">
        <w:rPr>
          <w:lang w:val="en-IN"/>
        </w:rPr>
        <w:t>Business &amp; Legacy Families</w:t>
      </w:r>
    </w:p>
    <w:p w14:paraId="11C2E5BB" w14:textId="77777777" w:rsidR="00103994" w:rsidRPr="00103994" w:rsidRDefault="00103994" w:rsidP="00103994">
      <w:pPr>
        <w:numPr>
          <w:ilvl w:val="0"/>
          <w:numId w:val="29"/>
        </w:numPr>
        <w:rPr>
          <w:lang w:val="en-IN"/>
        </w:rPr>
      </w:pPr>
      <w:r w:rsidRPr="00103994">
        <w:rPr>
          <w:lang w:val="en-IN"/>
        </w:rPr>
        <w:t>International / Non-Resident Indians</w:t>
      </w:r>
    </w:p>
    <w:p w14:paraId="7CF3FC17" w14:textId="77777777" w:rsidR="00103994" w:rsidRPr="00103994" w:rsidRDefault="00103994" w:rsidP="00103994">
      <w:pPr>
        <w:numPr>
          <w:ilvl w:val="0"/>
          <w:numId w:val="29"/>
        </w:numPr>
        <w:rPr>
          <w:lang w:val="en-IN"/>
        </w:rPr>
      </w:pPr>
      <w:r w:rsidRPr="00103994">
        <w:rPr>
          <w:lang w:val="en-IN"/>
        </w:rPr>
        <w:t>Celebrities &amp; High-Profile Professionals</w:t>
      </w:r>
    </w:p>
    <w:p w14:paraId="371AF14C" w14:textId="77777777" w:rsidR="00103994" w:rsidRPr="00103994" w:rsidRDefault="00103994" w:rsidP="00103994">
      <w:pPr>
        <w:rPr>
          <w:lang w:val="en-IN"/>
        </w:rPr>
      </w:pPr>
      <w:r w:rsidRPr="00103994">
        <w:rPr>
          <w:lang w:val="en-IN"/>
        </w:rPr>
        <w:t>Every profile undergoes personal, professional, and background verification prior to engagement.</w:t>
      </w:r>
    </w:p>
    <w:p w14:paraId="0C7E9191" w14:textId="03A2E9D8" w:rsidR="003B7158" w:rsidRPr="003B7158" w:rsidRDefault="00000000" w:rsidP="003B7158">
      <w:pPr>
        <w:rPr>
          <w:b/>
          <w:bCs/>
          <w:lang w:val="en-IN"/>
        </w:rPr>
      </w:pPr>
      <w:r>
        <w:rPr>
          <w:lang w:val="en-IN"/>
        </w:rPr>
        <w:pict w14:anchorId="6EA323D7">
          <v:rect id="_x0000_i1030" style="width:0;height:1.5pt" o:hralign="center" o:hrstd="t" o:hr="t" fillcolor="#a0a0a0" stroked="f"/>
        </w:pict>
      </w:r>
    </w:p>
    <w:p w14:paraId="7B0116CD" w14:textId="77777777" w:rsidR="00A12303" w:rsidRPr="00A12303" w:rsidRDefault="00A12303" w:rsidP="00A12303">
      <w:pPr>
        <w:rPr>
          <w:b/>
          <w:bCs/>
          <w:lang w:val="en-IN"/>
        </w:rPr>
      </w:pPr>
      <w:r w:rsidRPr="00A12303">
        <w:rPr>
          <w:b/>
          <w:bCs/>
          <w:lang w:val="en-IN"/>
        </w:rPr>
        <w:t>Founded on Experience</w:t>
      </w:r>
    </w:p>
    <w:p w14:paraId="47278655" w14:textId="77777777" w:rsidR="00103994" w:rsidRPr="00103994" w:rsidRDefault="00103994" w:rsidP="00103994">
      <w:pPr>
        <w:rPr>
          <w:lang w:val="en-IN"/>
        </w:rPr>
      </w:pPr>
      <w:r w:rsidRPr="00103994">
        <w:rPr>
          <w:lang w:val="en-IN"/>
        </w:rPr>
        <w:lastRenderedPageBreak/>
        <w:t xml:space="preserve">Established in 2012 by Mrs. Nidhi Gupta, </w:t>
      </w:r>
      <w:proofErr w:type="spellStart"/>
      <w:r w:rsidRPr="00103994">
        <w:rPr>
          <w:lang w:val="en-IN"/>
        </w:rPr>
        <w:t>Vivahe</w:t>
      </w:r>
      <w:proofErr w:type="spellEnd"/>
      <w:r w:rsidRPr="00103994">
        <w:rPr>
          <w:lang w:val="en-IN"/>
        </w:rPr>
        <w:t>’ Matrimony Solutions brings over a decade of elite matchmaking experience across India and international markets.</w:t>
      </w:r>
    </w:p>
    <w:p w14:paraId="52594F48" w14:textId="77777777" w:rsidR="00103994" w:rsidRPr="00103994" w:rsidRDefault="00103994" w:rsidP="00103994">
      <w:pPr>
        <w:rPr>
          <w:lang w:val="en-IN"/>
        </w:rPr>
      </w:pPr>
      <w:r w:rsidRPr="00103994">
        <w:rPr>
          <w:lang w:val="en-IN"/>
        </w:rPr>
        <w:t>Our reputation has been shaped quietly — through successful unions, enduring family relationships, and consistent discretion.</w:t>
      </w:r>
    </w:p>
    <w:p w14:paraId="7F087A31" w14:textId="77777777" w:rsidR="00DA3722" w:rsidRPr="00DA3722" w:rsidRDefault="00000000" w:rsidP="00DA3722">
      <w:pPr>
        <w:rPr>
          <w:lang w:val="en-IN"/>
        </w:rPr>
      </w:pPr>
      <w:r>
        <w:rPr>
          <w:lang w:val="en-IN"/>
        </w:rPr>
        <w:pict w14:anchorId="37C494EB">
          <v:rect id="_x0000_i1031" style="width:0;height:1.5pt" o:hralign="center" o:hrstd="t" o:hr="t" fillcolor="#a0a0a0" stroked="f"/>
        </w:pict>
      </w:r>
    </w:p>
    <w:p w14:paraId="1EAD90FB" w14:textId="77777777" w:rsidR="00A12303" w:rsidRPr="00A12303" w:rsidRDefault="00A12303" w:rsidP="00A12303">
      <w:pPr>
        <w:rPr>
          <w:b/>
          <w:bCs/>
          <w:lang w:val="en-IN"/>
        </w:rPr>
      </w:pPr>
      <w:r w:rsidRPr="00A12303">
        <w:rPr>
          <w:b/>
          <w:bCs/>
          <w:lang w:val="en-IN"/>
        </w:rPr>
        <w:t>A Measured Process</w:t>
      </w:r>
    </w:p>
    <w:p w14:paraId="1563E720" w14:textId="77777777" w:rsidR="00103994" w:rsidRPr="00103994" w:rsidRDefault="00103994" w:rsidP="00103994">
      <w:pPr>
        <w:rPr>
          <w:lang w:val="en-IN"/>
        </w:rPr>
      </w:pPr>
      <w:r w:rsidRPr="00103994">
        <w:rPr>
          <w:lang w:val="en-IN"/>
        </w:rPr>
        <w:t>Our methodology is structured yet flexible, allowing clarity without pressure:</w:t>
      </w:r>
    </w:p>
    <w:p w14:paraId="34A68680" w14:textId="77777777" w:rsidR="00103994" w:rsidRPr="00103994" w:rsidRDefault="00103994" w:rsidP="00103994">
      <w:pPr>
        <w:numPr>
          <w:ilvl w:val="0"/>
          <w:numId w:val="30"/>
        </w:numPr>
        <w:rPr>
          <w:lang w:val="en-IN"/>
        </w:rPr>
      </w:pPr>
      <w:r w:rsidRPr="00103994">
        <w:rPr>
          <w:lang w:val="en-IN"/>
        </w:rPr>
        <w:t>Private consultation</w:t>
      </w:r>
    </w:p>
    <w:p w14:paraId="7382A81A" w14:textId="77777777" w:rsidR="00103994" w:rsidRPr="00103994" w:rsidRDefault="00103994" w:rsidP="00103994">
      <w:pPr>
        <w:numPr>
          <w:ilvl w:val="0"/>
          <w:numId w:val="30"/>
        </w:numPr>
        <w:rPr>
          <w:lang w:val="en-IN"/>
        </w:rPr>
      </w:pPr>
      <w:r w:rsidRPr="00103994">
        <w:rPr>
          <w:lang w:val="en-IN"/>
        </w:rPr>
        <w:t>Comprehensive understanding and verification</w:t>
      </w:r>
    </w:p>
    <w:p w14:paraId="7677D1D9" w14:textId="77777777" w:rsidR="00103994" w:rsidRPr="00103994" w:rsidRDefault="00103994" w:rsidP="00103994">
      <w:pPr>
        <w:numPr>
          <w:ilvl w:val="0"/>
          <w:numId w:val="30"/>
        </w:numPr>
        <w:rPr>
          <w:lang w:val="en-IN"/>
        </w:rPr>
      </w:pPr>
      <w:r w:rsidRPr="00103994">
        <w:rPr>
          <w:lang w:val="en-IN"/>
        </w:rPr>
        <w:t>Carefully considered shortlisting</w:t>
      </w:r>
    </w:p>
    <w:p w14:paraId="6DBA5AF4" w14:textId="77777777" w:rsidR="00103994" w:rsidRPr="00103994" w:rsidRDefault="00103994" w:rsidP="00103994">
      <w:pPr>
        <w:numPr>
          <w:ilvl w:val="0"/>
          <w:numId w:val="30"/>
        </w:numPr>
        <w:rPr>
          <w:lang w:val="en-IN"/>
        </w:rPr>
      </w:pPr>
      <w:r w:rsidRPr="00103994">
        <w:rPr>
          <w:lang w:val="en-IN"/>
        </w:rPr>
        <w:t>Discreet introductions</w:t>
      </w:r>
    </w:p>
    <w:p w14:paraId="21403CDA" w14:textId="77777777" w:rsidR="00103994" w:rsidRPr="00103994" w:rsidRDefault="00103994" w:rsidP="00103994">
      <w:pPr>
        <w:numPr>
          <w:ilvl w:val="0"/>
          <w:numId w:val="30"/>
        </w:numPr>
        <w:rPr>
          <w:lang w:val="en-IN"/>
        </w:rPr>
      </w:pPr>
      <w:r w:rsidRPr="00103994">
        <w:rPr>
          <w:lang w:val="en-IN"/>
        </w:rPr>
        <w:t>Guided progression at your pace</w:t>
      </w:r>
    </w:p>
    <w:p w14:paraId="386B3490" w14:textId="77777777" w:rsidR="00103994" w:rsidRPr="00103994" w:rsidRDefault="00103994" w:rsidP="00103994">
      <w:pPr>
        <w:rPr>
          <w:lang w:val="en-IN"/>
        </w:rPr>
      </w:pPr>
      <w:r w:rsidRPr="00103994">
        <w:rPr>
          <w:lang w:val="en-IN"/>
        </w:rPr>
        <w:t>There is no urgency. Only alignment.</w:t>
      </w:r>
    </w:p>
    <w:p w14:paraId="23104BA3" w14:textId="77777777" w:rsidR="003B7158" w:rsidRPr="003B7158" w:rsidRDefault="00000000" w:rsidP="003B7158">
      <w:pPr>
        <w:rPr>
          <w:lang w:val="en-IN"/>
        </w:rPr>
      </w:pPr>
      <w:r>
        <w:rPr>
          <w:lang w:val="en-IN"/>
        </w:rPr>
        <w:pict w14:anchorId="59D3874E">
          <v:rect id="_x0000_i1032" style="width:0;height:1.5pt" o:hralign="center" o:hrstd="t" o:hr="t" fillcolor="#a0a0a0" stroked="f"/>
        </w:pict>
      </w:r>
    </w:p>
    <w:p w14:paraId="375DDD9C" w14:textId="77777777" w:rsidR="00103994" w:rsidRDefault="00103994" w:rsidP="00A12303">
      <w:pPr>
        <w:rPr>
          <w:b/>
          <w:bCs/>
        </w:rPr>
      </w:pPr>
      <w:r w:rsidRPr="00103994">
        <w:rPr>
          <w:b/>
          <w:bCs/>
        </w:rPr>
        <w:t>Request a Private Consultation</w:t>
      </w:r>
    </w:p>
    <w:p w14:paraId="58081859" w14:textId="6FFC2680" w:rsidR="00A12303" w:rsidRPr="00A12303" w:rsidRDefault="00A12303" w:rsidP="00A12303">
      <w:pPr>
        <w:rPr>
          <w:lang w:val="en-IN"/>
        </w:rPr>
      </w:pPr>
      <w:r w:rsidRPr="00A12303">
        <w:rPr>
          <w:lang w:val="en-IN"/>
        </w:rPr>
        <w:t>Some decisions deserve time, perspective, and trusted guidance.</w:t>
      </w:r>
    </w:p>
    <w:p w14:paraId="499AFAE7" w14:textId="77777777" w:rsidR="00A12303" w:rsidRDefault="00A12303" w:rsidP="00A12303">
      <w:pPr>
        <w:rPr>
          <w:lang w:val="en-IN"/>
        </w:rPr>
      </w:pPr>
      <w:r w:rsidRPr="00A12303">
        <w:rPr>
          <w:lang w:val="en-IN"/>
        </w:rPr>
        <w:t>If you value discretion, discernment, and a considered approach to partnership, we invite you to begin with a private discussion.</w:t>
      </w:r>
    </w:p>
    <w:p w14:paraId="2B76365C" w14:textId="12BC1022" w:rsidR="00103994" w:rsidRPr="00103994" w:rsidRDefault="00103994" w:rsidP="00A12303">
      <w:pPr>
        <w:rPr>
          <w:b/>
          <w:bCs/>
          <w:lang w:val="en-IN"/>
        </w:rPr>
      </w:pPr>
      <w:r w:rsidRPr="00103994">
        <w:rPr>
          <w:b/>
          <w:bCs/>
        </w:rPr>
        <w:t>All inquiries are reviewed personally. Acceptance is selective.</w:t>
      </w:r>
    </w:p>
    <w:p w14:paraId="03D2FBB8" w14:textId="77777777" w:rsidR="00A12303" w:rsidRDefault="00A12303" w:rsidP="003B7158">
      <w:pPr>
        <w:rPr>
          <w:b/>
          <w:bCs/>
          <w:lang w:val="en-IN"/>
        </w:rPr>
      </w:pPr>
    </w:p>
    <w:p w14:paraId="764EA535" w14:textId="77777777" w:rsidR="00103994" w:rsidRDefault="00103994">
      <w:pPr>
        <w:spacing w:before="0" w:line="240" w:lineRule="auto"/>
        <w:rPr>
          <w:b/>
          <w:bCs/>
          <w:lang w:val="en-IN"/>
        </w:rPr>
      </w:pPr>
      <w:r>
        <w:rPr>
          <w:b/>
          <w:bCs/>
          <w:lang w:val="en-IN"/>
        </w:rPr>
        <w:br w:type="page"/>
      </w:r>
    </w:p>
    <w:p w14:paraId="1288FB2A" w14:textId="67E27926" w:rsidR="003B7158" w:rsidRPr="003B7158" w:rsidRDefault="003B7158" w:rsidP="003B7158">
      <w:pPr>
        <w:rPr>
          <w:b/>
          <w:bCs/>
          <w:lang w:val="en-IN"/>
        </w:rPr>
      </w:pPr>
      <w:r w:rsidRPr="003B7158">
        <w:rPr>
          <w:b/>
          <w:bCs/>
          <w:lang w:val="en-IN"/>
        </w:rPr>
        <w:lastRenderedPageBreak/>
        <w:t>Request a Private Consultation</w:t>
      </w:r>
    </w:p>
    <w:p w14:paraId="00A7ADFA" w14:textId="77777777" w:rsidR="00FD0731" w:rsidRPr="00FD0731" w:rsidRDefault="00FD0731" w:rsidP="00FD0731">
      <w:pPr>
        <w:rPr>
          <w:i/>
          <w:iCs/>
          <w:lang w:val="en-IN"/>
        </w:rPr>
      </w:pPr>
      <w:r w:rsidRPr="00FD0731">
        <w:rPr>
          <w:i/>
          <w:iCs/>
          <w:lang w:val="en-IN"/>
        </w:rPr>
        <w:t>All inquiries are reviewed personally. Engagements are limited.</w:t>
      </w:r>
    </w:p>
    <w:p w14:paraId="521DD310" w14:textId="77777777" w:rsidR="00FD0731" w:rsidRPr="00FD0731" w:rsidRDefault="00FD0731" w:rsidP="00FD0731">
      <w:pPr>
        <w:rPr>
          <w:b/>
          <w:bCs/>
          <w:i/>
          <w:iCs/>
          <w:lang w:val="en-IN"/>
        </w:rPr>
      </w:pPr>
      <w:r w:rsidRPr="00FD0731">
        <w:rPr>
          <w:b/>
          <w:bCs/>
          <w:i/>
          <w:iCs/>
          <w:lang w:val="en-IN"/>
        </w:rPr>
        <w:t>1. How may we address you?</w:t>
      </w:r>
    </w:p>
    <w:p w14:paraId="5D36F3B0" w14:textId="77777777" w:rsidR="00FD0731" w:rsidRPr="00FD0731" w:rsidRDefault="00FD0731" w:rsidP="00FD0731">
      <w:pPr>
        <w:rPr>
          <w:i/>
          <w:iCs/>
          <w:lang w:val="en-IN"/>
        </w:rPr>
      </w:pPr>
      <w:r w:rsidRPr="00FD0731">
        <w:rPr>
          <w:i/>
          <w:iCs/>
          <w:lang w:val="en-IN"/>
        </w:rPr>
        <w:t>(Full name)</w:t>
      </w:r>
    </w:p>
    <w:p w14:paraId="202F8FD7" w14:textId="77777777" w:rsidR="00FD0731" w:rsidRPr="00FD0731" w:rsidRDefault="00000000" w:rsidP="00FD0731">
      <w:pPr>
        <w:rPr>
          <w:i/>
          <w:iCs/>
          <w:lang w:val="en-IN"/>
        </w:rPr>
      </w:pPr>
      <w:r>
        <w:rPr>
          <w:i/>
          <w:iCs/>
          <w:lang w:val="en-IN"/>
        </w:rPr>
        <w:pict w14:anchorId="579A357D">
          <v:rect id="_x0000_i1033" style="width:0;height:1.5pt" o:hralign="center" o:hrstd="t" o:hr="t" fillcolor="#a0a0a0" stroked="f"/>
        </w:pict>
      </w:r>
    </w:p>
    <w:p w14:paraId="5BADE9F8" w14:textId="77777777" w:rsidR="00FD0731" w:rsidRPr="00FD0731" w:rsidRDefault="00FD0731" w:rsidP="00FD0731">
      <w:pPr>
        <w:rPr>
          <w:b/>
          <w:bCs/>
          <w:i/>
          <w:iCs/>
          <w:lang w:val="en-IN"/>
        </w:rPr>
      </w:pPr>
      <w:r w:rsidRPr="00FD0731">
        <w:rPr>
          <w:b/>
          <w:bCs/>
          <w:i/>
          <w:iCs/>
          <w:lang w:val="en-IN"/>
        </w:rPr>
        <w:t>2. Where are you currently based?</w:t>
      </w:r>
    </w:p>
    <w:p w14:paraId="39F5B825" w14:textId="77777777" w:rsidR="00FD0731" w:rsidRPr="00FD0731" w:rsidRDefault="00FD0731" w:rsidP="00FD0731">
      <w:pPr>
        <w:rPr>
          <w:i/>
          <w:iCs/>
          <w:lang w:val="en-IN"/>
        </w:rPr>
      </w:pPr>
      <w:r w:rsidRPr="00FD0731">
        <w:rPr>
          <w:i/>
          <w:iCs/>
          <w:lang w:val="en-IN"/>
        </w:rPr>
        <w:t>(City &amp; country)</w:t>
      </w:r>
    </w:p>
    <w:p w14:paraId="22A6303F" w14:textId="77777777" w:rsidR="00FD0731" w:rsidRPr="00FD0731" w:rsidRDefault="00000000" w:rsidP="00FD0731">
      <w:pPr>
        <w:rPr>
          <w:i/>
          <w:iCs/>
          <w:lang w:val="en-IN"/>
        </w:rPr>
      </w:pPr>
      <w:r>
        <w:rPr>
          <w:i/>
          <w:iCs/>
          <w:lang w:val="en-IN"/>
        </w:rPr>
        <w:pict w14:anchorId="5202D92C">
          <v:rect id="_x0000_i1034" style="width:0;height:1.5pt" o:hralign="center" o:hrstd="t" o:hr="t" fillcolor="#a0a0a0" stroked="f"/>
        </w:pict>
      </w:r>
    </w:p>
    <w:p w14:paraId="5C959B54" w14:textId="77777777" w:rsidR="00FD0731" w:rsidRPr="00FD0731" w:rsidRDefault="00FD0731" w:rsidP="00FD0731">
      <w:pPr>
        <w:rPr>
          <w:b/>
          <w:bCs/>
          <w:i/>
          <w:iCs/>
          <w:lang w:val="en-IN"/>
        </w:rPr>
      </w:pPr>
      <w:r w:rsidRPr="00FD0731">
        <w:rPr>
          <w:b/>
          <w:bCs/>
          <w:i/>
          <w:iCs/>
          <w:lang w:val="en-IN"/>
        </w:rPr>
        <w:t>3. Who is this consultation for?</w:t>
      </w:r>
    </w:p>
    <w:p w14:paraId="7274D96D" w14:textId="77777777" w:rsidR="00FD0731" w:rsidRPr="00FD0731" w:rsidRDefault="00FD0731" w:rsidP="00FD0731">
      <w:pPr>
        <w:rPr>
          <w:i/>
          <w:iCs/>
          <w:lang w:val="en-IN"/>
        </w:rPr>
      </w:pPr>
      <w:r w:rsidRPr="00FD0731">
        <w:rPr>
          <w:rFonts w:ascii="Segoe UI Symbol" w:hAnsi="Segoe UI Symbol" w:cs="Segoe UI Symbol"/>
          <w:i/>
          <w:iCs/>
          <w:lang w:val="en-IN"/>
        </w:rPr>
        <w:t>☐</w:t>
      </w:r>
      <w:r w:rsidRPr="00FD0731">
        <w:rPr>
          <w:i/>
          <w:iCs/>
          <w:lang w:val="en-IN"/>
        </w:rPr>
        <w:t xml:space="preserve"> Self</w:t>
      </w:r>
      <w:r w:rsidRPr="00FD0731">
        <w:rPr>
          <w:i/>
          <w:iCs/>
          <w:lang w:val="en-IN"/>
        </w:rPr>
        <w:br/>
      </w:r>
      <w:r w:rsidRPr="00FD0731">
        <w:rPr>
          <w:rFonts w:ascii="Segoe UI Symbol" w:hAnsi="Segoe UI Symbol" w:cs="Segoe UI Symbol"/>
          <w:i/>
          <w:iCs/>
          <w:lang w:val="en-IN"/>
        </w:rPr>
        <w:t>☐</w:t>
      </w:r>
      <w:r w:rsidRPr="00FD0731">
        <w:rPr>
          <w:i/>
          <w:iCs/>
          <w:lang w:val="en-IN"/>
        </w:rPr>
        <w:t xml:space="preserve"> Son / Daughter</w:t>
      </w:r>
      <w:r w:rsidRPr="00FD0731">
        <w:rPr>
          <w:i/>
          <w:iCs/>
          <w:lang w:val="en-IN"/>
        </w:rPr>
        <w:br/>
      </w:r>
      <w:r w:rsidRPr="00FD0731">
        <w:rPr>
          <w:rFonts w:ascii="Segoe UI Symbol" w:hAnsi="Segoe UI Symbol" w:cs="Segoe UI Symbol"/>
          <w:i/>
          <w:iCs/>
          <w:lang w:val="en-IN"/>
        </w:rPr>
        <w:t>☐</w:t>
      </w:r>
      <w:r w:rsidRPr="00FD0731">
        <w:rPr>
          <w:i/>
          <w:iCs/>
          <w:lang w:val="en-IN"/>
        </w:rPr>
        <w:t xml:space="preserve"> Family Member</w:t>
      </w:r>
      <w:r w:rsidRPr="00FD0731">
        <w:rPr>
          <w:i/>
          <w:iCs/>
          <w:lang w:val="en-IN"/>
        </w:rPr>
        <w:br/>
      </w:r>
      <w:r w:rsidRPr="00FD0731">
        <w:rPr>
          <w:rFonts w:ascii="Segoe UI Symbol" w:hAnsi="Segoe UI Symbol" w:cs="Segoe UI Symbol"/>
          <w:i/>
          <w:iCs/>
          <w:lang w:val="en-IN"/>
        </w:rPr>
        <w:t>☐</w:t>
      </w:r>
      <w:r w:rsidRPr="00FD0731">
        <w:rPr>
          <w:i/>
          <w:iCs/>
          <w:lang w:val="en-IN"/>
        </w:rPr>
        <w:t xml:space="preserve"> Client (on behalf of)</w:t>
      </w:r>
    </w:p>
    <w:p w14:paraId="07C62ABB" w14:textId="77777777" w:rsidR="00FD0731" w:rsidRPr="00FD0731" w:rsidRDefault="00000000" w:rsidP="00FD0731">
      <w:pPr>
        <w:rPr>
          <w:i/>
          <w:iCs/>
          <w:lang w:val="en-IN"/>
        </w:rPr>
      </w:pPr>
      <w:r>
        <w:rPr>
          <w:i/>
          <w:iCs/>
          <w:lang w:val="en-IN"/>
        </w:rPr>
        <w:pict w14:anchorId="525241E1">
          <v:rect id="_x0000_i1035" style="width:0;height:1.5pt" o:hralign="center" o:hrstd="t" o:hr="t" fillcolor="#a0a0a0" stroked="f"/>
        </w:pict>
      </w:r>
    </w:p>
    <w:p w14:paraId="5861EC6C" w14:textId="77777777" w:rsidR="00FD0731" w:rsidRPr="00FD0731" w:rsidRDefault="00FD0731" w:rsidP="00FD0731">
      <w:pPr>
        <w:rPr>
          <w:b/>
          <w:bCs/>
          <w:i/>
          <w:iCs/>
          <w:lang w:val="en-IN"/>
        </w:rPr>
      </w:pPr>
      <w:r w:rsidRPr="00FD0731">
        <w:rPr>
          <w:b/>
          <w:bCs/>
          <w:i/>
          <w:iCs/>
          <w:lang w:val="en-IN"/>
        </w:rPr>
        <w:t>4. Which best describes your background?</w:t>
      </w:r>
    </w:p>
    <w:p w14:paraId="3FB7D6AF" w14:textId="77777777" w:rsidR="00FD0731" w:rsidRPr="00FD0731" w:rsidRDefault="00FD0731" w:rsidP="00FD0731">
      <w:pPr>
        <w:rPr>
          <w:i/>
          <w:iCs/>
          <w:lang w:val="en-IN"/>
        </w:rPr>
      </w:pPr>
      <w:r w:rsidRPr="00FD0731">
        <w:rPr>
          <w:rFonts w:ascii="Segoe UI Symbol" w:hAnsi="Segoe UI Symbol" w:cs="Segoe UI Symbol"/>
          <w:i/>
          <w:iCs/>
          <w:lang w:val="en-IN"/>
        </w:rPr>
        <w:t>☐</w:t>
      </w:r>
      <w:r w:rsidRPr="00FD0731">
        <w:rPr>
          <w:i/>
          <w:iCs/>
          <w:lang w:val="en-IN"/>
        </w:rPr>
        <w:t xml:space="preserve"> Business / Entrepreneurial Family</w:t>
      </w:r>
      <w:r w:rsidRPr="00FD0731">
        <w:rPr>
          <w:i/>
          <w:iCs/>
          <w:lang w:val="en-IN"/>
        </w:rPr>
        <w:br/>
      </w:r>
      <w:r w:rsidRPr="00FD0731">
        <w:rPr>
          <w:rFonts w:ascii="Segoe UI Symbol" w:hAnsi="Segoe UI Symbol" w:cs="Segoe UI Symbol"/>
          <w:i/>
          <w:iCs/>
          <w:lang w:val="en-IN"/>
        </w:rPr>
        <w:t>☐</w:t>
      </w:r>
      <w:r w:rsidRPr="00FD0731">
        <w:rPr>
          <w:i/>
          <w:iCs/>
          <w:lang w:val="en-IN"/>
        </w:rPr>
        <w:t xml:space="preserve"> Senior Professional / Leadership Role</w:t>
      </w:r>
      <w:r w:rsidRPr="00FD0731">
        <w:rPr>
          <w:i/>
          <w:iCs/>
          <w:lang w:val="en-IN"/>
        </w:rPr>
        <w:br/>
      </w:r>
      <w:r w:rsidRPr="00FD0731">
        <w:rPr>
          <w:rFonts w:ascii="Segoe UI Symbol" w:hAnsi="Segoe UI Symbol" w:cs="Segoe UI Symbol"/>
          <w:i/>
          <w:iCs/>
          <w:lang w:val="en-IN"/>
        </w:rPr>
        <w:t>☐</w:t>
      </w:r>
      <w:r w:rsidRPr="00FD0731">
        <w:rPr>
          <w:i/>
          <w:iCs/>
          <w:lang w:val="en-IN"/>
        </w:rPr>
        <w:t xml:space="preserve"> High-Profile / Public Figure</w:t>
      </w:r>
      <w:r w:rsidRPr="00FD0731">
        <w:rPr>
          <w:i/>
          <w:iCs/>
          <w:lang w:val="en-IN"/>
        </w:rPr>
        <w:br/>
      </w:r>
      <w:r w:rsidRPr="00FD0731">
        <w:rPr>
          <w:rFonts w:ascii="Segoe UI Symbol" w:hAnsi="Segoe UI Symbol" w:cs="Segoe UI Symbol"/>
          <w:i/>
          <w:iCs/>
          <w:lang w:val="en-IN"/>
        </w:rPr>
        <w:t>☐</w:t>
      </w:r>
      <w:r w:rsidRPr="00FD0731">
        <w:rPr>
          <w:i/>
          <w:iCs/>
          <w:lang w:val="en-IN"/>
        </w:rPr>
        <w:t xml:space="preserve"> International / NRI</w:t>
      </w:r>
      <w:r w:rsidRPr="00FD0731">
        <w:rPr>
          <w:i/>
          <w:iCs/>
          <w:lang w:val="en-IN"/>
        </w:rPr>
        <w:br/>
      </w:r>
      <w:r w:rsidRPr="00FD0731">
        <w:rPr>
          <w:rFonts w:ascii="Segoe UI Symbol" w:hAnsi="Segoe UI Symbol" w:cs="Segoe UI Symbol"/>
          <w:i/>
          <w:iCs/>
          <w:lang w:val="en-IN"/>
        </w:rPr>
        <w:t>☐</w:t>
      </w:r>
      <w:r w:rsidRPr="00FD0731">
        <w:rPr>
          <w:i/>
          <w:iCs/>
          <w:lang w:val="en-IN"/>
        </w:rPr>
        <w:t xml:space="preserve"> Other (please specify)</w:t>
      </w:r>
    </w:p>
    <w:p w14:paraId="0AB3BD30" w14:textId="77777777" w:rsidR="00FD0731" w:rsidRPr="00FD0731" w:rsidRDefault="00000000" w:rsidP="00FD0731">
      <w:pPr>
        <w:rPr>
          <w:i/>
          <w:iCs/>
          <w:lang w:val="en-IN"/>
        </w:rPr>
      </w:pPr>
      <w:r>
        <w:rPr>
          <w:i/>
          <w:iCs/>
          <w:lang w:val="en-IN"/>
        </w:rPr>
        <w:pict w14:anchorId="38B626DC">
          <v:rect id="_x0000_i1036" style="width:0;height:1.5pt" o:hralign="center" o:hrstd="t" o:hr="t" fillcolor="#a0a0a0" stroked="f"/>
        </w:pict>
      </w:r>
    </w:p>
    <w:p w14:paraId="2C6D8419" w14:textId="77777777" w:rsidR="00FD0731" w:rsidRPr="00FD0731" w:rsidRDefault="00FD0731" w:rsidP="00FD0731">
      <w:pPr>
        <w:rPr>
          <w:b/>
          <w:bCs/>
          <w:i/>
          <w:iCs/>
          <w:lang w:val="en-IN"/>
        </w:rPr>
      </w:pPr>
      <w:r w:rsidRPr="00FD0731">
        <w:rPr>
          <w:b/>
          <w:bCs/>
          <w:i/>
          <w:iCs/>
          <w:lang w:val="en-IN"/>
        </w:rPr>
        <w:t>5. What are you seeking at this stage?</w:t>
      </w:r>
    </w:p>
    <w:p w14:paraId="00718CA0" w14:textId="77777777" w:rsidR="00FD0731" w:rsidRPr="00FD0731" w:rsidRDefault="00FD0731" w:rsidP="00FD0731">
      <w:pPr>
        <w:rPr>
          <w:i/>
          <w:iCs/>
          <w:lang w:val="en-IN"/>
        </w:rPr>
      </w:pPr>
      <w:r w:rsidRPr="00FD0731">
        <w:rPr>
          <w:i/>
          <w:iCs/>
          <w:lang w:val="en-IN"/>
        </w:rPr>
        <w:t>(Please select one or two)</w:t>
      </w:r>
      <w:r w:rsidRPr="00FD0731">
        <w:rPr>
          <w:i/>
          <w:iCs/>
          <w:lang w:val="en-IN"/>
        </w:rPr>
        <w:br/>
      </w:r>
      <w:r w:rsidRPr="00FD0731">
        <w:rPr>
          <w:rFonts w:ascii="Segoe UI Symbol" w:hAnsi="Segoe UI Symbol" w:cs="Segoe UI Symbol"/>
          <w:i/>
          <w:iCs/>
          <w:lang w:val="en-IN"/>
        </w:rPr>
        <w:t>☐</w:t>
      </w:r>
      <w:r w:rsidRPr="00FD0731">
        <w:rPr>
          <w:i/>
          <w:iCs/>
          <w:lang w:val="en-IN"/>
        </w:rPr>
        <w:t xml:space="preserve"> Discreet, curated introductions</w:t>
      </w:r>
      <w:r w:rsidRPr="00FD0731">
        <w:rPr>
          <w:i/>
          <w:iCs/>
          <w:lang w:val="en-IN"/>
        </w:rPr>
        <w:br/>
      </w:r>
      <w:r w:rsidRPr="00FD0731">
        <w:rPr>
          <w:rFonts w:ascii="Segoe UI Symbol" w:hAnsi="Segoe UI Symbol" w:cs="Segoe UI Symbol"/>
          <w:i/>
          <w:iCs/>
          <w:lang w:val="en-IN"/>
        </w:rPr>
        <w:t>☐</w:t>
      </w:r>
      <w:r w:rsidRPr="00FD0731">
        <w:rPr>
          <w:i/>
          <w:iCs/>
          <w:lang w:val="en-IN"/>
        </w:rPr>
        <w:t xml:space="preserve"> Long-term alignment and compatibility</w:t>
      </w:r>
      <w:r w:rsidRPr="00FD0731">
        <w:rPr>
          <w:i/>
          <w:iCs/>
          <w:lang w:val="en-IN"/>
        </w:rPr>
        <w:br/>
      </w:r>
      <w:r w:rsidRPr="00FD0731">
        <w:rPr>
          <w:rFonts w:ascii="Segoe UI Symbol" w:hAnsi="Segoe UI Symbol" w:cs="Segoe UI Symbol"/>
          <w:i/>
          <w:iCs/>
          <w:lang w:val="en-IN"/>
        </w:rPr>
        <w:t>☐</w:t>
      </w:r>
      <w:r w:rsidRPr="00FD0731">
        <w:rPr>
          <w:i/>
          <w:iCs/>
          <w:lang w:val="en-IN"/>
        </w:rPr>
        <w:t xml:space="preserve"> Family-aligned matchmaking</w:t>
      </w:r>
      <w:r w:rsidRPr="00FD0731">
        <w:rPr>
          <w:i/>
          <w:iCs/>
          <w:lang w:val="en-IN"/>
        </w:rPr>
        <w:br/>
      </w:r>
      <w:r w:rsidRPr="00FD0731">
        <w:rPr>
          <w:rFonts w:ascii="Segoe UI Symbol" w:hAnsi="Segoe UI Symbol" w:cs="Segoe UI Symbol"/>
          <w:i/>
          <w:iCs/>
          <w:lang w:val="en-IN"/>
        </w:rPr>
        <w:t>☐</w:t>
      </w:r>
      <w:r w:rsidRPr="00FD0731">
        <w:rPr>
          <w:i/>
          <w:iCs/>
          <w:lang w:val="en-IN"/>
        </w:rPr>
        <w:t xml:space="preserve"> International / cross-border considerations</w:t>
      </w:r>
      <w:r w:rsidRPr="00FD0731">
        <w:rPr>
          <w:i/>
          <w:iCs/>
          <w:lang w:val="en-IN"/>
        </w:rPr>
        <w:br/>
      </w:r>
      <w:r w:rsidRPr="00FD0731">
        <w:rPr>
          <w:rFonts w:ascii="Segoe UI Symbol" w:hAnsi="Segoe UI Symbol" w:cs="Segoe UI Symbol"/>
          <w:i/>
          <w:iCs/>
          <w:lang w:val="en-IN"/>
        </w:rPr>
        <w:t>☐</w:t>
      </w:r>
      <w:r w:rsidRPr="00FD0731">
        <w:rPr>
          <w:i/>
          <w:iCs/>
          <w:lang w:val="en-IN"/>
        </w:rPr>
        <w:t xml:space="preserve"> Confidential guidance</w:t>
      </w:r>
    </w:p>
    <w:p w14:paraId="1F2C8BED" w14:textId="77777777" w:rsidR="00FD0731" w:rsidRPr="00FD0731" w:rsidRDefault="00000000" w:rsidP="00FD0731">
      <w:pPr>
        <w:rPr>
          <w:i/>
          <w:iCs/>
          <w:lang w:val="en-IN"/>
        </w:rPr>
      </w:pPr>
      <w:r>
        <w:rPr>
          <w:i/>
          <w:iCs/>
          <w:lang w:val="en-IN"/>
        </w:rPr>
        <w:pict w14:anchorId="3EFDA2C2">
          <v:rect id="_x0000_i1037" style="width:0;height:1.5pt" o:hralign="center" o:hrstd="t" o:hr="t" fillcolor="#a0a0a0" stroked="f"/>
        </w:pict>
      </w:r>
    </w:p>
    <w:p w14:paraId="0B00C69D" w14:textId="77777777" w:rsidR="00FD0731" w:rsidRPr="00FD0731" w:rsidRDefault="00FD0731" w:rsidP="00FD0731">
      <w:pPr>
        <w:rPr>
          <w:b/>
          <w:bCs/>
          <w:i/>
          <w:iCs/>
          <w:lang w:val="en-IN"/>
        </w:rPr>
      </w:pPr>
      <w:r w:rsidRPr="00FD0731">
        <w:rPr>
          <w:b/>
          <w:bCs/>
          <w:i/>
          <w:iCs/>
          <w:lang w:val="en-IN"/>
        </w:rPr>
        <w:t>6. How would you prefer we proceed?</w:t>
      </w:r>
    </w:p>
    <w:p w14:paraId="37D026E7" w14:textId="77777777" w:rsidR="00FD0731" w:rsidRPr="00FD0731" w:rsidRDefault="00FD0731" w:rsidP="00FD0731">
      <w:pPr>
        <w:rPr>
          <w:i/>
          <w:iCs/>
          <w:lang w:val="en-IN"/>
        </w:rPr>
      </w:pPr>
      <w:r w:rsidRPr="00FD0731">
        <w:rPr>
          <w:rFonts w:ascii="Segoe UI Symbol" w:hAnsi="Segoe UI Symbol" w:cs="Segoe UI Symbol"/>
          <w:i/>
          <w:iCs/>
          <w:lang w:val="en-IN"/>
        </w:rPr>
        <w:t>☐</w:t>
      </w:r>
      <w:r w:rsidRPr="00FD0731">
        <w:rPr>
          <w:i/>
          <w:iCs/>
          <w:lang w:val="en-IN"/>
        </w:rPr>
        <w:t xml:space="preserve"> A private call</w:t>
      </w:r>
      <w:r w:rsidRPr="00FD0731">
        <w:rPr>
          <w:i/>
          <w:iCs/>
          <w:lang w:val="en-IN"/>
        </w:rPr>
        <w:br/>
      </w:r>
      <w:r w:rsidRPr="00FD0731">
        <w:rPr>
          <w:rFonts w:ascii="Segoe UI Symbol" w:hAnsi="Segoe UI Symbol" w:cs="Segoe UI Symbol"/>
          <w:i/>
          <w:iCs/>
          <w:lang w:val="en-IN"/>
        </w:rPr>
        <w:t>☐</w:t>
      </w:r>
      <w:r w:rsidRPr="00FD0731">
        <w:rPr>
          <w:i/>
          <w:iCs/>
          <w:lang w:val="en-IN"/>
        </w:rPr>
        <w:t xml:space="preserve"> A confidential in-person meeting (where appropriate)</w:t>
      </w:r>
      <w:r w:rsidRPr="00FD0731">
        <w:rPr>
          <w:i/>
          <w:iCs/>
          <w:lang w:val="en-IN"/>
        </w:rPr>
        <w:br/>
      </w:r>
      <w:r w:rsidRPr="00FD0731">
        <w:rPr>
          <w:rFonts w:ascii="Segoe UI Symbol" w:hAnsi="Segoe UI Symbol" w:cs="Segoe UI Symbol"/>
          <w:i/>
          <w:iCs/>
          <w:lang w:val="en-IN"/>
        </w:rPr>
        <w:t>☐</w:t>
      </w:r>
      <w:r w:rsidRPr="00FD0731">
        <w:rPr>
          <w:i/>
          <w:iCs/>
          <w:lang w:val="en-IN"/>
        </w:rPr>
        <w:t xml:space="preserve"> Initial correspondence by email</w:t>
      </w:r>
    </w:p>
    <w:p w14:paraId="47712E0B" w14:textId="77777777" w:rsidR="00FD0731" w:rsidRPr="00FD0731" w:rsidRDefault="00000000" w:rsidP="00FD0731">
      <w:pPr>
        <w:rPr>
          <w:i/>
          <w:iCs/>
          <w:lang w:val="en-IN"/>
        </w:rPr>
      </w:pPr>
      <w:r>
        <w:rPr>
          <w:i/>
          <w:iCs/>
          <w:lang w:val="en-IN"/>
        </w:rPr>
        <w:lastRenderedPageBreak/>
        <w:pict w14:anchorId="2359C857">
          <v:rect id="_x0000_i1038" style="width:0;height:1.5pt" o:hralign="center" o:hrstd="t" o:hr="t" fillcolor="#a0a0a0" stroked="f"/>
        </w:pict>
      </w:r>
    </w:p>
    <w:p w14:paraId="5C002E1E" w14:textId="77777777" w:rsidR="00FD0731" w:rsidRPr="00FD0731" w:rsidRDefault="00FD0731" w:rsidP="00FD0731">
      <w:pPr>
        <w:rPr>
          <w:i/>
          <w:iCs/>
          <w:lang w:val="en-IN"/>
        </w:rPr>
      </w:pPr>
      <w:r w:rsidRPr="00FD0731">
        <w:rPr>
          <w:b/>
          <w:bCs/>
          <w:i/>
          <w:iCs/>
          <w:lang w:val="en-IN"/>
        </w:rPr>
        <w:t>Submit Request</w:t>
      </w:r>
    </w:p>
    <w:p w14:paraId="0DF611BD" w14:textId="77777777" w:rsidR="00FD0731" w:rsidRPr="00FD0731" w:rsidRDefault="00FD0731" w:rsidP="00FD0731">
      <w:pPr>
        <w:rPr>
          <w:i/>
          <w:iCs/>
          <w:lang w:val="en-IN"/>
        </w:rPr>
      </w:pPr>
      <w:r w:rsidRPr="00FD0731">
        <w:rPr>
          <w:i/>
          <w:iCs/>
          <w:lang w:val="en-IN"/>
        </w:rPr>
        <w:t>Upon review, a senior relationship consultant will contact you discreetly.</w:t>
      </w:r>
    </w:p>
    <w:p w14:paraId="34133529" w14:textId="77777777" w:rsidR="00FD0731" w:rsidRPr="00FD0731" w:rsidRDefault="00000000" w:rsidP="00FD0731">
      <w:pPr>
        <w:rPr>
          <w:i/>
          <w:iCs/>
          <w:lang w:val="en-IN"/>
        </w:rPr>
      </w:pPr>
      <w:r>
        <w:rPr>
          <w:i/>
          <w:iCs/>
          <w:lang w:val="en-IN"/>
        </w:rPr>
        <w:pict w14:anchorId="46677F9B">
          <v:rect id="_x0000_i1039" style="width:0;height:1.5pt" o:hralign="center" o:hrstd="t" o:hr="t" fillcolor="#a0a0a0" stroked="f"/>
        </w:pict>
      </w:r>
    </w:p>
    <w:p w14:paraId="5D32B567" w14:textId="77777777" w:rsidR="00FD0731" w:rsidRPr="00FD0731" w:rsidRDefault="00FD0731" w:rsidP="00FD0731">
      <w:pPr>
        <w:rPr>
          <w:i/>
          <w:iCs/>
          <w:lang w:val="en-IN"/>
        </w:rPr>
      </w:pPr>
      <w:proofErr w:type="spellStart"/>
      <w:r w:rsidRPr="00FD0731">
        <w:rPr>
          <w:i/>
          <w:iCs/>
          <w:lang w:val="en-IN"/>
        </w:rPr>
        <w:t>Vivahe</w:t>
      </w:r>
      <w:proofErr w:type="spellEnd"/>
      <w:r w:rsidRPr="00FD0731">
        <w:rPr>
          <w:i/>
          <w:iCs/>
          <w:lang w:val="en-IN"/>
        </w:rPr>
        <w:t>’ Matrimony Solutions works on an invitation-only basis. Submission of this form does not constitute acceptance.</w:t>
      </w:r>
    </w:p>
    <w:p w14:paraId="7D6608C1" w14:textId="77777777" w:rsidR="00FD0731" w:rsidRPr="00FD0731" w:rsidRDefault="00000000" w:rsidP="00FD0731">
      <w:pPr>
        <w:rPr>
          <w:i/>
          <w:iCs/>
          <w:lang w:val="en-IN"/>
        </w:rPr>
      </w:pPr>
      <w:r>
        <w:rPr>
          <w:i/>
          <w:iCs/>
          <w:lang w:val="en-IN"/>
        </w:rPr>
        <w:pict w14:anchorId="0B973A86">
          <v:rect id="_x0000_i1040" style="width:0;height:1.5pt" o:hralign="center" o:hrstd="t" o:hr="t" fillcolor="#a0a0a0" stroked="f"/>
        </w:pict>
      </w:r>
    </w:p>
    <w:p w14:paraId="7A74C841" w14:textId="6DA3EF05" w:rsidR="00DA3722" w:rsidRPr="00DA3722" w:rsidRDefault="00DA3722" w:rsidP="00DA3722">
      <w:pPr>
        <w:rPr>
          <w:lang w:val="en-IN"/>
        </w:rPr>
      </w:pPr>
      <w:r w:rsidRPr="00DA3722">
        <w:rPr>
          <w:b/>
          <w:bCs/>
          <w:lang w:val="en-IN"/>
        </w:rPr>
        <w:t xml:space="preserve">Begin Your Journey with </w:t>
      </w:r>
      <w:proofErr w:type="spellStart"/>
      <w:r w:rsidRPr="00DA3722">
        <w:rPr>
          <w:b/>
          <w:bCs/>
          <w:lang w:val="en-IN"/>
        </w:rPr>
        <w:t>Vivahe</w:t>
      </w:r>
      <w:proofErr w:type="spellEnd"/>
      <w:r w:rsidRPr="00DA3722">
        <w:rPr>
          <w:b/>
          <w:bCs/>
          <w:lang w:val="en-IN"/>
        </w:rPr>
        <w:t>’</w:t>
      </w:r>
    </w:p>
    <w:p w14:paraId="2D3711B2" w14:textId="5D0E883C" w:rsidR="00DA3722" w:rsidRDefault="00DA3722">
      <w:pPr>
        <w:spacing w:before="0" w:line="240" w:lineRule="auto"/>
        <w:rPr>
          <w:lang w:val="en-IN"/>
        </w:rPr>
      </w:pPr>
      <w:r>
        <w:rPr>
          <w:lang w:val="en-IN"/>
        </w:rPr>
        <w:br w:type="page"/>
      </w:r>
    </w:p>
    <w:p w14:paraId="7A22DEF5" w14:textId="77777777" w:rsidR="00DA3722" w:rsidRPr="00DA3722" w:rsidRDefault="00DA3722" w:rsidP="00DA3722">
      <w:pPr>
        <w:rPr>
          <w:b/>
          <w:bCs/>
          <w:lang w:val="en-IN"/>
        </w:rPr>
      </w:pPr>
      <w:r w:rsidRPr="00DA3722">
        <w:rPr>
          <w:b/>
          <w:bCs/>
          <w:lang w:val="en-IN"/>
        </w:rPr>
        <w:lastRenderedPageBreak/>
        <w:t>HNI Profiles for Marriage</w:t>
      </w:r>
    </w:p>
    <w:p w14:paraId="0D35ACDF" w14:textId="77777777" w:rsidR="00E7267F" w:rsidRPr="00E7267F" w:rsidRDefault="00E7267F" w:rsidP="00E7267F">
      <w:pPr>
        <w:rPr>
          <w:lang w:val="en-IN"/>
        </w:rPr>
      </w:pPr>
      <w:r w:rsidRPr="00E7267F">
        <w:rPr>
          <w:lang w:val="en-IN"/>
        </w:rPr>
        <w:t xml:space="preserve">As a private HNI matrimonial consultancy, </w:t>
      </w:r>
      <w:proofErr w:type="spellStart"/>
      <w:r w:rsidRPr="00E7267F">
        <w:rPr>
          <w:b/>
          <w:bCs/>
          <w:lang w:val="en-IN"/>
        </w:rPr>
        <w:t>Vivahe</w:t>
      </w:r>
      <w:proofErr w:type="spellEnd"/>
      <w:r w:rsidRPr="00E7267F">
        <w:rPr>
          <w:b/>
          <w:bCs/>
          <w:lang w:val="en-IN"/>
        </w:rPr>
        <w:t>’ Matrimony Solutions</w:t>
      </w:r>
      <w:r w:rsidRPr="00E7267F">
        <w:rPr>
          <w:lang w:val="en-IN"/>
        </w:rPr>
        <w:t xml:space="preserve"> offers access to a carefully curated international network of distinguished profiles. Our members include accomplished professionals, entrepreneurs, senior leaders, and individuals from financially established families based across the UK, the UAE, Singapore, India, and other global centres.</w:t>
      </w:r>
    </w:p>
    <w:p w14:paraId="5F35A580" w14:textId="77777777" w:rsidR="00E7267F" w:rsidRPr="00E7267F" w:rsidRDefault="00E7267F" w:rsidP="00E7267F">
      <w:pPr>
        <w:rPr>
          <w:lang w:val="en-IN"/>
        </w:rPr>
      </w:pPr>
      <w:r w:rsidRPr="00E7267F">
        <w:rPr>
          <w:lang w:val="en-IN"/>
        </w:rPr>
        <w:t>We do not accept open or unverified registrations. Every profile undergoes comprehensive personal, professional, and financial verification prior to engagement. The confidence our clients place in us is built on discretion, credibility, and consistently high standards.</w:t>
      </w:r>
    </w:p>
    <w:p w14:paraId="281B0C13" w14:textId="77777777" w:rsidR="00E7267F" w:rsidRPr="00E7267F" w:rsidRDefault="00E7267F" w:rsidP="00E7267F">
      <w:pPr>
        <w:rPr>
          <w:lang w:val="en-IN"/>
        </w:rPr>
      </w:pPr>
      <w:r w:rsidRPr="00E7267F">
        <w:rPr>
          <w:lang w:val="en-IN"/>
        </w:rPr>
        <w:t>Beyond introductions, we offer private consultations to help articulate partner preferences with clarity and perspective. With over a decade of elite matchmaking experience across borders, our consultants ensure that every introduction is considered, compatible, and purposeful.</w:t>
      </w:r>
    </w:p>
    <w:p w14:paraId="52CAE2C5" w14:textId="77777777" w:rsidR="00DA3722" w:rsidRPr="00DA3722" w:rsidRDefault="00000000" w:rsidP="00DA3722">
      <w:pPr>
        <w:rPr>
          <w:lang w:val="en-IN"/>
        </w:rPr>
      </w:pPr>
      <w:r>
        <w:rPr>
          <w:lang w:val="en-IN"/>
        </w:rPr>
        <w:pict w14:anchorId="63CAF91B">
          <v:rect id="_x0000_i1041" style="width:0;height:1.5pt" o:hralign="center" o:hrstd="t" o:hr="t" fillcolor="#a0a0a0" stroked="f"/>
        </w:pict>
      </w:r>
    </w:p>
    <w:p w14:paraId="4C6A8013" w14:textId="77777777" w:rsidR="00DA3722" w:rsidRPr="00DA3722" w:rsidRDefault="00DA3722" w:rsidP="00DA3722">
      <w:pPr>
        <w:rPr>
          <w:b/>
          <w:bCs/>
          <w:lang w:val="en-IN"/>
        </w:rPr>
      </w:pPr>
      <w:r w:rsidRPr="00DA3722">
        <w:rPr>
          <w:b/>
          <w:bCs/>
          <w:lang w:val="en-IN"/>
        </w:rPr>
        <w:t>Registration With Us</w:t>
      </w:r>
    </w:p>
    <w:p w14:paraId="7D7DB463" w14:textId="77777777" w:rsidR="00745629" w:rsidRPr="00745629" w:rsidRDefault="00745629" w:rsidP="00745629">
      <w:pPr>
        <w:rPr>
          <w:lang w:val="en-IN"/>
        </w:rPr>
      </w:pPr>
      <w:r w:rsidRPr="00745629">
        <w:rPr>
          <w:lang w:val="en-IN"/>
        </w:rPr>
        <w:t>Our engagement process is designed to be structured, secure, and selective:</w:t>
      </w:r>
    </w:p>
    <w:p w14:paraId="5A7E3CB7" w14:textId="77777777" w:rsidR="00745629" w:rsidRPr="00745629" w:rsidRDefault="00745629" w:rsidP="00745629">
      <w:pPr>
        <w:numPr>
          <w:ilvl w:val="0"/>
          <w:numId w:val="27"/>
        </w:numPr>
        <w:rPr>
          <w:lang w:val="en-IN"/>
        </w:rPr>
      </w:pPr>
      <w:r w:rsidRPr="00745629">
        <w:rPr>
          <w:lang w:val="en-IN"/>
        </w:rPr>
        <w:t>Initial registration through our private inquiry channel</w:t>
      </w:r>
    </w:p>
    <w:p w14:paraId="37EC10F9" w14:textId="77777777" w:rsidR="00745629" w:rsidRPr="00745629" w:rsidRDefault="00745629" w:rsidP="00745629">
      <w:pPr>
        <w:numPr>
          <w:ilvl w:val="0"/>
          <w:numId w:val="27"/>
        </w:numPr>
        <w:rPr>
          <w:lang w:val="en-IN"/>
        </w:rPr>
      </w:pPr>
      <w:r w:rsidRPr="00745629">
        <w:rPr>
          <w:lang w:val="en-IN"/>
        </w:rPr>
        <w:t>A confidential consultation with a senior matchmaking consultant</w:t>
      </w:r>
    </w:p>
    <w:p w14:paraId="7653E7C9" w14:textId="77777777" w:rsidR="00745629" w:rsidRPr="00745629" w:rsidRDefault="00745629" w:rsidP="00745629">
      <w:pPr>
        <w:numPr>
          <w:ilvl w:val="0"/>
          <w:numId w:val="27"/>
        </w:numPr>
        <w:rPr>
          <w:lang w:val="en-IN"/>
        </w:rPr>
      </w:pPr>
      <w:r w:rsidRPr="00745629">
        <w:rPr>
          <w:lang w:val="en-IN"/>
        </w:rPr>
        <w:t>Background and identity verification (conducted discreetly)</w:t>
      </w:r>
    </w:p>
    <w:p w14:paraId="0BF0073A" w14:textId="77777777" w:rsidR="00745629" w:rsidRPr="00745629" w:rsidRDefault="00745629" w:rsidP="00745629">
      <w:pPr>
        <w:numPr>
          <w:ilvl w:val="0"/>
          <w:numId w:val="27"/>
        </w:numPr>
        <w:rPr>
          <w:lang w:val="en-IN"/>
        </w:rPr>
      </w:pPr>
      <w:r w:rsidRPr="00745629">
        <w:rPr>
          <w:lang w:val="en-IN"/>
        </w:rPr>
        <w:t>Profile activation upon completion of due diligence</w:t>
      </w:r>
    </w:p>
    <w:p w14:paraId="125203A1" w14:textId="77777777" w:rsidR="00745629" w:rsidRPr="00745629" w:rsidRDefault="00745629" w:rsidP="00745629">
      <w:pPr>
        <w:rPr>
          <w:lang w:val="en-IN"/>
        </w:rPr>
      </w:pPr>
      <w:r w:rsidRPr="00745629">
        <w:rPr>
          <w:b/>
          <w:bCs/>
          <w:lang w:val="en-IN"/>
        </w:rPr>
        <w:t>Fee Structure</w:t>
      </w:r>
      <w:r w:rsidRPr="00745629">
        <w:rPr>
          <w:lang w:val="en-IN"/>
        </w:rPr>
        <w:br/>
        <w:t>50% payable at commencement of engagement and 50% upon successful outcome (marriage).</w:t>
      </w:r>
    </w:p>
    <w:p w14:paraId="6E965917" w14:textId="77777777" w:rsidR="00DA3722" w:rsidRPr="00DA3722" w:rsidRDefault="00000000" w:rsidP="00DA3722">
      <w:pPr>
        <w:rPr>
          <w:lang w:val="en-IN"/>
        </w:rPr>
      </w:pPr>
      <w:r>
        <w:rPr>
          <w:lang w:val="en-IN"/>
        </w:rPr>
        <w:pict w14:anchorId="7CC37FA9">
          <v:rect id="_x0000_i1042" style="width:0;height:1.5pt" o:hralign="center" o:hrstd="t" o:hr="t" fillcolor="#a0a0a0" stroked="f"/>
        </w:pict>
      </w:r>
    </w:p>
    <w:p w14:paraId="4A7CFC91" w14:textId="77777777" w:rsidR="00745629" w:rsidRPr="00745629" w:rsidRDefault="00745629" w:rsidP="00745629">
      <w:pPr>
        <w:rPr>
          <w:b/>
          <w:bCs/>
          <w:lang w:val="en-IN"/>
        </w:rPr>
      </w:pPr>
      <w:r w:rsidRPr="00745629">
        <w:rPr>
          <w:b/>
          <w:bCs/>
          <w:lang w:val="en-IN"/>
        </w:rPr>
        <w:t>Private Matchmaking for Public Figures</w:t>
      </w:r>
    </w:p>
    <w:p w14:paraId="37F2363F" w14:textId="77777777" w:rsidR="00745629" w:rsidRPr="00745629" w:rsidRDefault="00745629" w:rsidP="00745629">
      <w:pPr>
        <w:rPr>
          <w:lang w:val="en-IN"/>
        </w:rPr>
      </w:pPr>
      <w:r w:rsidRPr="00745629">
        <w:rPr>
          <w:lang w:val="en-IN"/>
        </w:rPr>
        <w:t>For individuals whose professional or public visibility requires heightened discretion, our private matchmaking service offers a confidential, one-to-one approach.</w:t>
      </w:r>
    </w:p>
    <w:p w14:paraId="6217D41E" w14:textId="77777777" w:rsidR="00745629" w:rsidRPr="00745629" w:rsidRDefault="00745629" w:rsidP="00745629">
      <w:pPr>
        <w:rPr>
          <w:lang w:val="en-IN"/>
        </w:rPr>
      </w:pPr>
      <w:r w:rsidRPr="00745629">
        <w:rPr>
          <w:lang w:val="en-IN"/>
        </w:rPr>
        <w:t>Profiles are never displayed publicly or digitally circulated. All introductions are conducted individually, guided by personal values, lifestyle alignment, and long-term compatibility.</w:t>
      </w:r>
    </w:p>
    <w:p w14:paraId="47317CCF" w14:textId="77777777" w:rsidR="00745629" w:rsidRPr="00745629" w:rsidRDefault="00745629" w:rsidP="00745629">
      <w:pPr>
        <w:rPr>
          <w:lang w:val="en-IN"/>
        </w:rPr>
      </w:pPr>
      <w:r w:rsidRPr="00745629">
        <w:rPr>
          <w:lang w:val="en-IN"/>
        </w:rPr>
        <w:t>With extensive experience working with high-profile clients across multiple jurisdictions, our process remains respectful, measured, and entirely confidential.</w:t>
      </w:r>
    </w:p>
    <w:p w14:paraId="7F30C332" w14:textId="77777777" w:rsidR="00DA3722" w:rsidRPr="00DA3722" w:rsidRDefault="00000000" w:rsidP="00DA3722">
      <w:pPr>
        <w:rPr>
          <w:lang w:val="en-IN"/>
        </w:rPr>
      </w:pPr>
      <w:r>
        <w:rPr>
          <w:lang w:val="en-IN"/>
        </w:rPr>
        <w:pict w14:anchorId="73056416">
          <v:rect id="_x0000_i1043" style="width:0;height:1.5pt" o:hralign="center" o:hrstd="t" o:hr="t" fillcolor="#a0a0a0" stroked="f"/>
        </w:pict>
      </w:r>
    </w:p>
    <w:p w14:paraId="3C082D43" w14:textId="77777777" w:rsidR="009016C2" w:rsidRPr="009016C2" w:rsidRDefault="009016C2" w:rsidP="009016C2">
      <w:pPr>
        <w:rPr>
          <w:b/>
          <w:bCs/>
          <w:lang w:val="en-IN"/>
        </w:rPr>
      </w:pPr>
      <w:r w:rsidRPr="009016C2">
        <w:rPr>
          <w:b/>
          <w:bCs/>
          <w:lang w:val="en-IN"/>
        </w:rPr>
        <w:t>Business &amp; Legacy Family Matchmaking</w:t>
      </w:r>
    </w:p>
    <w:p w14:paraId="20BD3457" w14:textId="77777777" w:rsidR="009016C2" w:rsidRPr="009016C2" w:rsidRDefault="009016C2" w:rsidP="009016C2">
      <w:pPr>
        <w:rPr>
          <w:lang w:val="en-IN"/>
        </w:rPr>
      </w:pPr>
      <w:proofErr w:type="spellStart"/>
      <w:r w:rsidRPr="009016C2">
        <w:rPr>
          <w:lang w:val="en-IN"/>
        </w:rPr>
        <w:t>Vivahe</w:t>
      </w:r>
      <w:proofErr w:type="spellEnd"/>
      <w:r w:rsidRPr="009016C2">
        <w:rPr>
          <w:lang w:val="en-IN"/>
        </w:rPr>
        <w:t>’ Matrimony Solutions works closely with business-owning and legacy families across international markets. We understand that for such families, alignment extends beyond individuals to values, continuity, and long-term vision.</w:t>
      </w:r>
    </w:p>
    <w:p w14:paraId="158DAEA5" w14:textId="77777777" w:rsidR="009016C2" w:rsidRPr="009016C2" w:rsidRDefault="009016C2" w:rsidP="009016C2">
      <w:pPr>
        <w:rPr>
          <w:lang w:val="en-IN"/>
        </w:rPr>
      </w:pPr>
      <w:r w:rsidRPr="009016C2">
        <w:rPr>
          <w:lang w:val="en-IN"/>
        </w:rPr>
        <w:t xml:space="preserve">Our private network includes eligible individuals from established business and professional families who prioritise </w:t>
      </w:r>
      <w:r w:rsidRPr="009016C2">
        <w:rPr>
          <w:lang w:val="en-IN"/>
        </w:rPr>
        <w:lastRenderedPageBreak/>
        <w:t>discretion, cultural understanding, and enduring compatibility. Our approach reflects the sensitivities and expectations of multi-generational, globally connected families.</w:t>
      </w:r>
    </w:p>
    <w:p w14:paraId="3F6DC9FC" w14:textId="77777777" w:rsidR="00DA3722" w:rsidRPr="00DA3722" w:rsidRDefault="00000000" w:rsidP="00DA3722">
      <w:pPr>
        <w:rPr>
          <w:lang w:val="en-IN"/>
        </w:rPr>
      </w:pPr>
      <w:r>
        <w:rPr>
          <w:lang w:val="en-IN"/>
        </w:rPr>
        <w:pict w14:anchorId="30DD9D33">
          <v:rect id="_x0000_i1044" style="width:0;height:1.5pt" o:hralign="center" o:hrstd="t" o:hr="t" fillcolor="#a0a0a0" stroked="f"/>
        </w:pict>
      </w:r>
    </w:p>
    <w:p w14:paraId="02F5708C" w14:textId="77777777" w:rsidR="009016C2" w:rsidRPr="009016C2" w:rsidRDefault="009016C2" w:rsidP="009016C2">
      <w:pPr>
        <w:rPr>
          <w:b/>
          <w:bCs/>
          <w:lang w:val="en-IN"/>
        </w:rPr>
      </w:pPr>
      <w:r w:rsidRPr="009016C2">
        <w:rPr>
          <w:b/>
          <w:bCs/>
          <w:lang w:val="en-IN"/>
        </w:rPr>
        <w:t>International &amp; Cross-Border Matchmaking</w:t>
      </w:r>
    </w:p>
    <w:p w14:paraId="1CEB4A42" w14:textId="77777777" w:rsidR="009016C2" w:rsidRPr="009016C2" w:rsidRDefault="009016C2" w:rsidP="009016C2">
      <w:pPr>
        <w:rPr>
          <w:lang w:val="en-IN"/>
        </w:rPr>
      </w:pPr>
      <w:r w:rsidRPr="009016C2">
        <w:rPr>
          <w:lang w:val="en-IN"/>
        </w:rPr>
        <w:t>For internationally based clients, matchmaking often involves navigating geography, culture, and family expectations simultaneously. Our international practice is designed to address these complexities with clarity and care.</w:t>
      </w:r>
    </w:p>
    <w:p w14:paraId="098C7D94" w14:textId="264EA8A3" w:rsidR="009016C2" w:rsidRPr="009016C2" w:rsidRDefault="009016C2" w:rsidP="009016C2">
      <w:pPr>
        <w:rPr>
          <w:lang w:val="en-IN"/>
        </w:rPr>
      </w:pPr>
      <w:r w:rsidRPr="009016C2">
        <w:rPr>
          <w:lang w:val="en-IN"/>
        </w:rPr>
        <w:t xml:space="preserve">Our global database includes verified profiles from the UK, </w:t>
      </w:r>
      <w:r>
        <w:rPr>
          <w:lang w:val="en-IN"/>
        </w:rPr>
        <w:t xml:space="preserve">Africa, </w:t>
      </w:r>
      <w:r w:rsidRPr="009016C2">
        <w:rPr>
          <w:lang w:val="en-IN"/>
        </w:rPr>
        <w:t>UAE, Singapore, India, and beyond. We operate on a registration-based model rather than time-bound subscriptions, allowing us to remain focused on quality, alignment, and outcome.</w:t>
      </w:r>
    </w:p>
    <w:p w14:paraId="767EC8BF" w14:textId="77777777" w:rsidR="00DA3722" w:rsidRPr="00DA3722" w:rsidRDefault="00000000" w:rsidP="00DA3722">
      <w:pPr>
        <w:rPr>
          <w:lang w:val="en-IN"/>
        </w:rPr>
      </w:pPr>
      <w:r>
        <w:rPr>
          <w:lang w:val="en-IN"/>
        </w:rPr>
        <w:pict w14:anchorId="40E47516">
          <v:rect id="_x0000_i1045" style="width:0;height:1.5pt" o:hralign="center" o:hrstd="t" o:hr="t" fillcolor="#a0a0a0" stroked="f"/>
        </w:pict>
      </w:r>
    </w:p>
    <w:p w14:paraId="4C1FBC8E" w14:textId="77777777" w:rsidR="009016C2" w:rsidRPr="009016C2" w:rsidRDefault="009016C2" w:rsidP="009016C2">
      <w:pPr>
        <w:rPr>
          <w:b/>
          <w:bCs/>
          <w:lang w:val="en-IN"/>
        </w:rPr>
      </w:pPr>
      <w:r w:rsidRPr="009016C2">
        <w:rPr>
          <w:b/>
          <w:bCs/>
          <w:lang w:val="en-IN"/>
        </w:rPr>
        <w:t xml:space="preserve">Why Families Choose </w:t>
      </w:r>
      <w:proofErr w:type="spellStart"/>
      <w:r w:rsidRPr="009016C2">
        <w:rPr>
          <w:b/>
          <w:bCs/>
          <w:lang w:val="en-IN"/>
        </w:rPr>
        <w:t>Vivahe</w:t>
      </w:r>
      <w:proofErr w:type="spellEnd"/>
      <w:r w:rsidRPr="009016C2">
        <w:rPr>
          <w:b/>
          <w:bCs/>
          <w:lang w:val="en-IN"/>
        </w:rPr>
        <w:t>’</w:t>
      </w:r>
    </w:p>
    <w:p w14:paraId="78916029" w14:textId="77777777" w:rsidR="009016C2" w:rsidRPr="009016C2" w:rsidRDefault="009016C2" w:rsidP="009016C2">
      <w:pPr>
        <w:rPr>
          <w:lang w:val="en-IN"/>
        </w:rPr>
      </w:pPr>
      <w:r w:rsidRPr="009016C2">
        <w:rPr>
          <w:b/>
          <w:bCs/>
          <w:lang w:val="en-IN"/>
        </w:rPr>
        <w:t>Curated International Profiles</w:t>
      </w:r>
      <w:r w:rsidRPr="009016C2">
        <w:rPr>
          <w:b/>
          <w:bCs/>
          <w:lang w:val="en-IN"/>
        </w:rPr>
        <w:br/>
      </w:r>
      <w:r w:rsidRPr="009016C2">
        <w:rPr>
          <w:lang w:val="en-IN"/>
        </w:rPr>
        <w:t>Professionals, entrepreneurs, and business families from well-established, reputable backgrounds worldwide.</w:t>
      </w:r>
    </w:p>
    <w:p w14:paraId="7C22F728" w14:textId="77777777" w:rsidR="009016C2" w:rsidRPr="009016C2" w:rsidRDefault="009016C2" w:rsidP="009016C2">
      <w:pPr>
        <w:rPr>
          <w:lang w:val="en-IN"/>
        </w:rPr>
      </w:pPr>
      <w:r w:rsidRPr="009016C2">
        <w:rPr>
          <w:b/>
          <w:bCs/>
          <w:lang w:val="en-IN"/>
        </w:rPr>
        <w:t>Discreet by Design</w:t>
      </w:r>
      <w:r w:rsidRPr="009016C2">
        <w:rPr>
          <w:b/>
          <w:bCs/>
          <w:lang w:val="en-IN"/>
        </w:rPr>
        <w:br/>
      </w:r>
      <w:r w:rsidRPr="009016C2">
        <w:rPr>
          <w:lang w:val="en-IN"/>
        </w:rPr>
        <w:t>Profiles are never made public. Every interaction is handled with confidentiality and restraint.</w:t>
      </w:r>
    </w:p>
    <w:p w14:paraId="6470B9E2" w14:textId="77777777" w:rsidR="009016C2" w:rsidRPr="009016C2" w:rsidRDefault="009016C2" w:rsidP="009016C2">
      <w:pPr>
        <w:rPr>
          <w:lang w:val="en-IN"/>
        </w:rPr>
      </w:pPr>
      <w:r w:rsidRPr="009016C2">
        <w:rPr>
          <w:b/>
          <w:bCs/>
          <w:lang w:val="en-IN"/>
        </w:rPr>
        <w:t>Considered Matchmaking</w:t>
      </w:r>
      <w:r w:rsidRPr="009016C2">
        <w:rPr>
          <w:b/>
          <w:bCs/>
          <w:lang w:val="en-IN"/>
        </w:rPr>
        <w:br/>
      </w:r>
      <w:r w:rsidRPr="009016C2">
        <w:rPr>
          <w:lang w:val="en-IN"/>
        </w:rPr>
        <w:t>Ongoing refinement informed by dialogue, insight, and compatibility assessment.</w:t>
      </w:r>
    </w:p>
    <w:p w14:paraId="5397F2C9" w14:textId="77777777" w:rsidR="009016C2" w:rsidRPr="009016C2" w:rsidRDefault="009016C2" w:rsidP="009016C2">
      <w:pPr>
        <w:rPr>
          <w:lang w:val="en-IN"/>
        </w:rPr>
      </w:pPr>
      <w:r w:rsidRPr="009016C2">
        <w:rPr>
          <w:b/>
          <w:bCs/>
          <w:lang w:val="en-IN"/>
        </w:rPr>
        <w:t>Outcome-Led Engagement</w:t>
      </w:r>
      <w:r w:rsidRPr="009016C2">
        <w:rPr>
          <w:b/>
          <w:bCs/>
          <w:lang w:val="en-IN"/>
        </w:rPr>
        <w:br/>
      </w:r>
      <w:r w:rsidRPr="009016C2">
        <w:rPr>
          <w:lang w:val="en-IN"/>
        </w:rPr>
        <w:t>We focus on meaningful alignment and long-term partnership—not volume or visibility.</w:t>
      </w:r>
    </w:p>
    <w:p w14:paraId="592A110C" w14:textId="77777777" w:rsidR="00DA3722" w:rsidRPr="00DA3722" w:rsidRDefault="00000000" w:rsidP="00DA3722">
      <w:pPr>
        <w:rPr>
          <w:lang w:val="en-IN"/>
        </w:rPr>
      </w:pPr>
      <w:r>
        <w:rPr>
          <w:lang w:val="en-IN"/>
        </w:rPr>
        <w:pict w14:anchorId="176C9261">
          <v:rect id="_x0000_i1046" style="width:0;height:1.5pt" o:hralign="center" o:hrstd="t" o:hr="t" fillcolor="#a0a0a0" stroked="f"/>
        </w:pict>
      </w:r>
    </w:p>
    <w:p w14:paraId="2BC13AB8" w14:textId="77777777" w:rsidR="009016C2" w:rsidRDefault="009016C2" w:rsidP="009016C2">
      <w:pPr>
        <w:spacing w:before="0" w:line="240" w:lineRule="auto"/>
        <w:rPr>
          <w:b/>
          <w:bCs/>
          <w:lang w:val="en-IN"/>
        </w:rPr>
      </w:pPr>
      <w:r w:rsidRPr="009016C2">
        <w:rPr>
          <w:b/>
          <w:bCs/>
          <w:lang w:val="en-IN"/>
        </w:rPr>
        <w:t>A Structured, Private Process</w:t>
      </w:r>
    </w:p>
    <w:p w14:paraId="78BB3882" w14:textId="77777777" w:rsidR="009016C2" w:rsidRPr="009016C2" w:rsidRDefault="009016C2" w:rsidP="009016C2">
      <w:pPr>
        <w:spacing w:before="0" w:line="240" w:lineRule="auto"/>
        <w:rPr>
          <w:b/>
          <w:bCs/>
          <w:lang w:val="en-IN"/>
        </w:rPr>
      </w:pPr>
    </w:p>
    <w:p w14:paraId="2EF6601D" w14:textId="77777777" w:rsidR="009016C2" w:rsidRPr="009016C2" w:rsidRDefault="009016C2" w:rsidP="009016C2">
      <w:pPr>
        <w:numPr>
          <w:ilvl w:val="0"/>
          <w:numId w:val="28"/>
        </w:numPr>
        <w:spacing w:before="0" w:line="240" w:lineRule="auto"/>
        <w:rPr>
          <w:lang w:val="en-IN"/>
        </w:rPr>
      </w:pPr>
      <w:r w:rsidRPr="009016C2">
        <w:rPr>
          <w:lang w:val="en-IN"/>
        </w:rPr>
        <w:t>Private inquiry and consultation</w:t>
      </w:r>
    </w:p>
    <w:p w14:paraId="3CD20603" w14:textId="77777777" w:rsidR="009016C2" w:rsidRPr="009016C2" w:rsidRDefault="009016C2" w:rsidP="009016C2">
      <w:pPr>
        <w:numPr>
          <w:ilvl w:val="0"/>
          <w:numId w:val="28"/>
        </w:numPr>
        <w:spacing w:before="0" w:line="240" w:lineRule="auto"/>
        <w:rPr>
          <w:lang w:val="en-IN"/>
        </w:rPr>
      </w:pPr>
      <w:r w:rsidRPr="009016C2">
        <w:rPr>
          <w:lang w:val="en-IN"/>
        </w:rPr>
        <w:t>Discreet background verification</w:t>
      </w:r>
    </w:p>
    <w:p w14:paraId="603D73E2" w14:textId="77777777" w:rsidR="009016C2" w:rsidRPr="009016C2" w:rsidRDefault="009016C2" w:rsidP="009016C2">
      <w:pPr>
        <w:numPr>
          <w:ilvl w:val="0"/>
          <w:numId w:val="28"/>
        </w:numPr>
        <w:spacing w:before="0" w:line="240" w:lineRule="auto"/>
        <w:rPr>
          <w:lang w:val="en-IN"/>
        </w:rPr>
      </w:pPr>
      <w:r w:rsidRPr="009016C2">
        <w:rPr>
          <w:lang w:val="en-IN"/>
        </w:rPr>
        <w:t>Considered shortlisting</w:t>
      </w:r>
    </w:p>
    <w:p w14:paraId="30939A4A" w14:textId="77777777" w:rsidR="009016C2" w:rsidRPr="009016C2" w:rsidRDefault="009016C2" w:rsidP="009016C2">
      <w:pPr>
        <w:numPr>
          <w:ilvl w:val="0"/>
          <w:numId w:val="28"/>
        </w:numPr>
        <w:spacing w:before="0" w:line="240" w:lineRule="auto"/>
        <w:rPr>
          <w:lang w:val="en-IN"/>
        </w:rPr>
      </w:pPr>
      <w:r w:rsidRPr="009016C2">
        <w:rPr>
          <w:lang w:val="en-IN"/>
        </w:rPr>
        <w:t>One-to-one introductions</w:t>
      </w:r>
    </w:p>
    <w:p w14:paraId="2992E605" w14:textId="77777777" w:rsidR="009016C2" w:rsidRPr="009016C2" w:rsidRDefault="009016C2" w:rsidP="009016C2">
      <w:pPr>
        <w:numPr>
          <w:ilvl w:val="0"/>
          <w:numId w:val="28"/>
        </w:numPr>
        <w:spacing w:before="0" w:line="240" w:lineRule="auto"/>
        <w:rPr>
          <w:lang w:val="en-IN"/>
        </w:rPr>
      </w:pPr>
      <w:r w:rsidRPr="009016C2">
        <w:rPr>
          <w:lang w:val="en-IN"/>
        </w:rPr>
        <w:t>Guided progression at your pace</w:t>
      </w:r>
    </w:p>
    <w:p w14:paraId="1232A3EB" w14:textId="77777777" w:rsidR="009016C2" w:rsidRDefault="009016C2" w:rsidP="009016C2">
      <w:pPr>
        <w:spacing w:before="0" w:line="240" w:lineRule="auto"/>
        <w:rPr>
          <w:lang w:val="en-IN"/>
        </w:rPr>
      </w:pPr>
    </w:p>
    <w:p w14:paraId="038F1F31" w14:textId="4173CAAA" w:rsidR="009016C2" w:rsidRDefault="009016C2" w:rsidP="009016C2">
      <w:pPr>
        <w:spacing w:before="0" w:line="240" w:lineRule="auto"/>
        <w:rPr>
          <w:b/>
          <w:bCs/>
          <w:lang w:val="en-IN"/>
        </w:rPr>
      </w:pPr>
      <w:r w:rsidRPr="009016C2">
        <w:rPr>
          <w:lang w:val="en-IN"/>
        </w:rPr>
        <w:t>Where appropriate, we also assist with discreet family interactions, ensuring transparency and comfort for all involved</w:t>
      </w:r>
      <w:r w:rsidRPr="009016C2">
        <w:rPr>
          <w:b/>
          <w:bCs/>
          <w:lang w:val="en-IN"/>
        </w:rPr>
        <w:t>.</w:t>
      </w:r>
    </w:p>
    <w:p w14:paraId="641B2A2A" w14:textId="77777777" w:rsidR="00190BD5" w:rsidRDefault="00190BD5" w:rsidP="009016C2">
      <w:pPr>
        <w:spacing w:before="0" w:line="240" w:lineRule="auto"/>
        <w:rPr>
          <w:b/>
          <w:bCs/>
          <w:lang w:val="en-IN"/>
        </w:rPr>
      </w:pPr>
    </w:p>
    <w:p w14:paraId="6B13DF2C" w14:textId="77777777" w:rsidR="00190BD5" w:rsidRPr="00DA3722" w:rsidRDefault="00000000" w:rsidP="00190BD5">
      <w:pPr>
        <w:rPr>
          <w:lang w:val="en-IN"/>
        </w:rPr>
      </w:pPr>
      <w:r>
        <w:rPr>
          <w:lang w:val="en-IN"/>
        </w:rPr>
        <w:pict w14:anchorId="71231CC7">
          <v:rect id="_x0000_i1047" style="width:0;height:1.5pt" o:hralign="center" o:hrstd="t" o:hr="t" fillcolor="#a0a0a0" stroked="f"/>
        </w:pict>
      </w:r>
    </w:p>
    <w:p w14:paraId="0113C308" w14:textId="77777777" w:rsidR="00190BD5" w:rsidRDefault="00190BD5" w:rsidP="00190BD5">
      <w:pPr>
        <w:spacing w:before="0" w:line="240" w:lineRule="auto"/>
        <w:rPr>
          <w:b/>
          <w:bCs/>
          <w:lang w:val="en-IN"/>
        </w:rPr>
      </w:pPr>
    </w:p>
    <w:p w14:paraId="728F6D36" w14:textId="208DF599" w:rsidR="00190BD5" w:rsidRPr="00190BD5" w:rsidRDefault="00190BD5" w:rsidP="00190BD5">
      <w:pPr>
        <w:spacing w:before="0" w:line="240" w:lineRule="auto"/>
        <w:rPr>
          <w:b/>
          <w:bCs/>
          <w:lang w:val="en-IN"/>
        </w:rPr>
      </w:pPr>
      <w:r w:rsidRPr="00190BD5">
        <w:rPr>
          <w:b/>
          <w:bCs/>
          <w:lang w:val="en-IN"/>
        </w:rPr>
        <w:t>A Note on International Engagement</w:t>
      </w:r>
    </w:p>
    <w:p w14:paraId="6A1ADD8B" w14:textId="77777777" w:rsidR="00190BD5" w:rsidRDefault="00190BD5" w:rsidP="00190BD5">
      <w:pPr>
        <w:spacing w:before="0" w:line="240" w:lineRule="auto"/>
        <w:rPr>
          <w:lang w:val="en-IN"/>
        </w:rPr>
      </w:pPr>
    </w:p>
    <w:p w14:paraId="035DAB0E" w14:textId="6E2DB237" w:rsidR="00190BD5" w:rsidRPr="00190BD5" w:rsidRDefault="00190BD5" w:rsidP="00190BD5">
      <w:pPr>
        <w:spacing w:before="0" w:line="240" w:lineRule="auto"/>
        <w:rPr>
          <w:lang w:val="en-IN"/>
        </w:rPr>
      </w:pPr>
      <w:r w:rsidRPr="00190BD5">
        <w:rPr>
          <w:lang w:val="en-IN"/>
        </w:rPr>
        <w:t>Our services are delivered with sensitivity to local cultural norms, legal considerations, and privacy expectations across jurisdictions. Engagements are limited to ensure personalised attention and discretion.</w:t>
      </w:r>
    </w:p>
    <w:p w14:paraId="489C1BF1" w14:textId="77777777" w:rsidR="00190BD5" w:rsidRPr="009016C2" w:rsidRDefault="00190BD5" w:rsidP="009016C2">
      <w:pPr>
        <w:spacing w:before="0" w:line="240" w:lineRule="auto"/>
        <w:rPr>
          <w:b/>
          <w:bCs/>
          <w:lang w:val="en-IN"/>
        </w:rPr>
      </w:pPr>
    </w:p>
    <w:p w14:paraId="0E09FFAF" w14:textId="77777777" w:rsidR="004176B3" w:rsidRDefault="004176B3">
      <w:pPr>
        <w:spacing w:before="0" w:line="240" w:lineRule="auto"/>
        <w:rPr>
          <w:lang w:val="en-IN"/>
        </w:rPr>
      </w:pPr>
      <w:r>
        <w:rPr>
          <w:lang w:val="en-IN"/>
        </w:rPr>
        <w:br w:type="page"/>
      </w:r>
    </w:p>
    <w:p w14:paraId="7B01298B" w14:textId="275704B6" w:rsidR="004176B3" w:rsidRPr="004176B3" w:rsidRDefault="00190BD5" w:rsidP="004176B3">
      <w:pPr>
        <w:rPr>
          <w:b/>
          <w:bCs/>
          <w:lang w:val="en-IN"/>
        </w:rPr>
      </w:pPr>
      <w:proofErr w:type="spellStart"/>
      <w:r>
        <w:rPr>
          <w:b/>
          <w:bCs/>
          <w:lang w:val="en-IN"/>
        </w:rPr>
        <w:lastRenderedPageBreak/>
        <w:t>Vivahe</w:t>
      </w:r>
      <w:proofErr w:type="spellEnd"/>
      <w:r>
        <w:rPr>
          <w:b/>
          <w:bCs/>
          <w:lang w:val="en-IN"/>
        </w:rPr>
        <w:t xml:space="preserve">’ </w:t>
      </w:r>
      <w:r w:rsidR="004176B3" w:rsidRPr="004176B3">
        <w:rPr>
          <w:b/>
          <w:bCs/>
          <w:lang w:val="en-IN"/>
        </w:rPr>
        <w:t>Matrimony Solutions – Our Packages</w:t>
      </w:r>
    </w:p>
    <w:p w14:paraId="7E97021F" w14:textId="245F018E" w:rsidR="004176B3" w:rsidRPr="004176B3" w:rsidRDefault="00F01BA0" w:rsidP="004176B3">
      <w:pPr>
        <w:rPr>
          <w:lang w:val="en-IN"/>
        </w:rPr>
      </w:pPr>
      <w:r w:rsidRPr="00F01BA0">
        <w:t>Our service packages are thoughtfully structured to reflect varying levels of personalization, discretion, and involvement—while upholding the same standards of trust, confidentiality, and excellence.</w:t>
      </w:r>
      <w:r w:rsidR="00000000">
        <w:rPr>
          <w:lang w:val="en-IN"/>
        </w:rPr>
        <w:pict w14:anchorId="1B069D5C">
          <v:rect id="_x0000_i1048" style="width:0;height:1.5pt" o:hralign="center" o:hrstd="t" o:hr="t" fillcolor="#a0a0a0" stroked="f"/>
        </w:pict>
      </w:r>
    </w:p>
    <w:p w14:paraId="0239537B" w14:textId="372988B3" w:rsidR="004176B3" w:rsidRPr="004176B3" w:rsidRDefault="00103994" w:rsidP="004176B3">
      <w:pPr>
        <w:rPr>
          <w:b/>
          <w:bCs/>
          <w:lang w:val="en-IN"/>
        </w:rPr>
      </w:pPr>
      <w:r w:rsidRPr="00103994">
        <w:rPr>
          <w:b/>
          <w:bCs/>
        </w:rPr>
        <w:t>ESSENTIAL</w:t>
      </w:r>
      <w:r>
        <w:rPr>
          <w:b/>
          <w:bCs/>
        </w:rPr>
        <w:t xml:space="preserve"> </w:t>
      </w:r>
    </w:p>
    <w:p w14:paraId="11250DAD" w14:textId="1F0A2193" w:rsidR="004176B3" w:rsidRPr="004176B3" w:rsidRDefault="00103994" w:rsidP="004176B3">
      <w:pPr>
        <w:rPr>
          <w:lang w:val="en-IN"/>
        </w:rPr>
      </w:pPr>
      <w:r w:rsidRPr="00103994">
        <w:t xml:space="preserve">For individuals seeking curated introductions with minimal advisory </w:t>
      </w:r>
      <w:proofErr w:type="gramStart"/>
      <w:r w:rsidRPr="00103994">
        <w:t>involvement.</w:t>
      </w:r>
      <w:r w:rsidR="004176B3" w:rsidRPr="004176B3">
        <w:rPr>
          <w:b/>
          <w:bCs/>
          <w:lang w:val="en-IN"/>
        </w:rPr>
        <w:t>Services</w:t>
      </w:r>
      <w:proofErr w:type="gramEnd"/>
      <w:r w:rsidR="004176B3" w:rsidRPr="004176B3">
        <w:rPr>
          <w:b/>
          <w:bCs/>
          <w:lang w:val="en-IN"/>
        </w:rPr>
        <w:t xml:space="preserve"> Included</w:t>
      </w:r>
    </w:p>
    <w:p w14:paraId="31B0F117" w14:textId="599B02AD" w:rsidR="00F01BA0" w:rsidRPr="00F01BA0" w:rsidRDefault="00F01BA0" w:rsidP="00F01BA0">
      <w:pPr>
        <w:pStyle w:val="ListParagraph"/>
        <w:numPr>
          <w:ilvl w:val="0"/>
          <w:numId w:val="13"/>
        </w:numPr>
        <w:rPr>
          <w:lang w:val="en-IN"/>
        </w:rPr>
      </w:pPr>
      <w:r w:rsidRPr="00F01BA0">
        <w:rPr>
          <w:lang w:val="en-IN"/>
        </w:rPr>
        <w:t>Profile creation and documentation</w:t>
      </w:r>
    </w:p>
    <w:p w14:paraId="6C1DCDCE" w14:textId="227F914C" w:rsidR="00F01BA0" w:rsidRPr="00F01BA0" w:rsidRDefault="00F01BA0" w:rsidP="00F01BA0">
      <w:pPr>
        <w:pStyle w:val="ListParagraph"/>
        <w:numPr>
          <w:ilvl w:val="0"/>
          <w:numId w:val="13"/>
        </w:numPr>
        <w:rPr>
          <w:lang w:val="en-IN"/>
        </w:rPr>
      </w:pPr>
      <w:r w:rsidRPr="00F01BA0">
        <w:rPr>
          <w:lang w:val="en-IN"/>
        </w:rPr>
        <w:t>Secure system compilation</w:t>
      </w:r>
    </w:p>
    <w:p w14:paraId="4E6D387E" w14:textId="3DA2AAE6" w:rsidR="00F01BA0" w:rsidRPr="00F01BA0" w:rsidRDefault="00F01BA0" w:rsidP="00F01BA0">
      <w:pPr>
        <w:pStyle w:val="ListParagraph"/>
        <w:numPr>
          <w:ilvl w:val="0"/>
          <w:numId w:val="13"/>
        </w:numPr>
        <w:rPr>
          <w:lang w:val="en-IN"/>
        </w:rPr>
      </w:pPr>
      <w:r w:rsidRPr="00F01BA0">
        <w:rPr>
          <w:lang w:val="en-IN"/>
        </w:rPr>
        <w:t>Shortlisting based on agreed criteria</w:t>
      </w:r>
    </w:p>
    <w:p w14:paraId="4F1D1FE6" w14:textId="74576DEB" w:rsidR="00F01BA0" w:rsidRPr="00F01BA0" w:rsidRDefault="00F01BA0" w:rsidP="00F01BA0">
      <w:pPr>
        <w:pStyle w:val="ListParagraph"/>
        <w:numPr>
          <w:ilvl w:val="0"/>
          <w:numId w:val="13"/>
        </w:numPr>
        <w:rPr>
          <w:lang w:val="en-IN"/>
        </w:rPr>
      </w:pPr>
      <w:r w:rsidRPr="00F01BA0">
        <w:rPr>
          <w:lang w:val="en-IN"/>
        </w:rPr>
        <w:t>Expert matchmaking</w:t>
      </w:r>
    </w:p>
    <w:p w14:paraId="2B5DAA80" w14:textId="4D9AF053" w:rsidR="00F01BA0" w:rsidRPr="00F01BA0" w:rsidRDefault="00F01BA0" w:rsidP="00F01BA0">
      <w:pPr>
        <w:pStyle w:val="ListParagraph"/>
        <w:numPr>
          <w:ilvl w:val="0"/>
          <w:numId w:val="13"/>
        </w:numPr>
        <w:rPr>
          <w:lang w:val="en-IN"/>
        </w:rPr>
      </w:pPr>
      <w:r w:rsidRPr="00F01BA0">
        <w:rPr>
          <w:lang w:val="en-IN"/>
        </w:rPr>
        <w:t>Email-based proposal sharing</w:t>
      </w:r>
    </w:p>
    <w:p w14:paraId="0213C2B9" w14:textId="0E5E5F2C" w:rsidR="004176B3" w:rsidRPr="004176B3" w:rsidRDefault="00103994" w:rsidP="004176B3">
      <w:pPr>
        <w:rPr>
          <w:lang w:val="en-IN"/>
        </w:rPr>
      </w:pPr>
      <w:r w:rsidRPr="00103994">
        <w:rPr>
          <w:b/>
          <w:bCs/>
        </w:rPr>
        <w:t xml:space="preserve">Investment: </w:t>
      </w:r>
      <w:r w:rsidRPr="00103994">
        <w:rPr>
          <w:rFonts w:ascii="Arial" w:hAnsi="Arial" w:cs="Arial"/>
          <w:b/>
          <w:bCs/>
        </w:rPr>
        <w:t>₹</w:t>
      </w:r>
      <w:r w:rsidR="00A63B68">
        <w:rPr>
          <w:b/>
          <w:bCs/>
        </w:rPr>
        <w:t>51</w:t>
      </w:r>
      <w:r w:rsidRPr="00103994">
        <w:rPr>
          <w:b/>
          <w:bCs/>
        </w:rPr>
        <w:t>,000 (Taxes Included)</w:t>
      </w:r>
      <w:r w:rsidR="004176B3" w:rsidRPr="004176B3">
        <w:rPr>
          <w:lang w:val="en-IN"/>
        </w:rPr>
        <w:br/>
      </w:r>
    </w:p>
    <w:p w14:paraId="4B21E316" w14:textId="77777777" w:rsidR="004176B3" w:rsidRPr="004176B3" w:rsidRDefault="00000000" w:rsidP="004176B3">
      <w:pPr>
        <w:rPr>
          <w:lang w:val="en-IN"/>
        </w:rPr>
      </w:pPr>
      <w:r>
        <w:rPr>
          <w:lang w:val="en-IN"/>
        </w:rPr>
        <w:pict w14:anchorId="67CF98A1">
          <v:rect id="_x0000_i1049" style="width:0;height:1.5pt" o:hralign="center" o:hrstd="t" o:hr="t" fillcolor="#a0a0a0" stroked="f"/>
        </w:pict>
      </w:r>
    </w:p>
    <w:p w14:paraId="3A7A2A34" w14:textId="77777777" w:rsidR="00103994" w:rsidRPr="00103994" w:rsidRDefault="00103994" w:rsidP="004176B3">
      <w:pPr>
        <w:rPr>
          <w:b/>
          <w:bCs/>
        </w:rPr>
      </w:pPr>
      <w:r w:rsidRPr="00103994">
        <w:rPr>
          <w:b/>
          <w:bCs/>
        </w:rPr>
        <w:t>GUIDED</w:t>
      </w:r>
    </w:p>
    <w:p w14:paraId="37C7D2B3" w14:textId="77777777" w:rsidR="00103994" w:rsidRPr="00103994" w:rsidRDefault="00103994" w:rsidP="00103994">
      <w:pPr>
        <w:rPr>
          <w:lang w:val="en-IN"/>
        </w:rPr>
      </w:pPr>
      <w:r w:rsidRPr="00103994">
        <w:rPr>
          <w:lang w:val="en-IN"/>
        </w:rPr>
        <w:t>For clients who prefer assisted communication and coordinated interactions.</w:t>
      </w:r>
    </w:p>
    <w:p w14:paraId="056FE396" w14:textId="77777777" w:rsidR="004176B3" w:rsidRPr="004176B3" w:rsidRDefault="004176B3" w:rsidP="004176B3">
      <w:pPr>
        <w:rPr>
          <w:lang w:val="en-IN"/>
        </w:rPr>
      </w:pPr>
      <w:r w:rsidRPr="004176B3">
        <w:rPr>
          <w:b/>
          <w:bCs/>
          <w:lang w:val="en-IN"/>
        </w:rPr>
        <w:t>Services Included</w:t>
      </w:r>
    </w:p>
    <w:p w14:paraId="66642499" w14:textId="002ECC7C" w:rsidR="00F01BA0" w:rsidRPr="00F01BA0" w:rsidRDefault="00F01BA0" w:rsidP="00F01BA0">
      <w:pPr>
        <w:pStyle w:val="ListParagraph"/>
        <w:numPr>
          <w:ilvl w:val="0"/>
          <w:numId w:val="13"/>
        </w:numPr>
        <w:rPr>
          <w:lang w:val="en-IN"/>
        </w:rPr>
      </w:pPr>
      <w:r w:rsidRPr="00F01BA0">
        <w:rPr>
          <w:lang w:val="en-IN"/>
        </w:rPr>
        <w:t>Profile verification and system entry</w:t>
      </w:r>
    </w:p>
    <w:p w14:paraId="2ADCFDE4" w14:textId="02231827" w:rsidR="00F01BA0" w:rsidRPr="00F01BA0" w:rsidRDefault="00F01BA0" w:rsidP="00F01BA0">
      <w:pPr>
        <w:pStyle w:val="ListParagraph"/>
        <w:numPr>
          <w:ilvl w:val="0"/>
          <w:numId w:val="13"/>
        </w:numPr>
        <w:rPr>
          <w:lang w:val="en-IN"/>
        </w:rPr>
      </w:pPr>
      <w:r w:rsidRPr="00F01BA0">
        <w:rPr>
          <w:lang w:val="en-IN"/>
        </w:rPr>
        <w:t>Shortlisting and expert matchmaking</w:t>
      </w:r>
    </w:p>
    <w:p w14:paraId="7B04D46A" w14:textId="2DDC3032" w:rsidR="00F01BA0" w:rsidRPr="00F01BA0" w:rsidRDefault="00F01BA0" w:rsidP="00F01BA0">
      <w:pPr>
        <w:pStyle w:val="ListParagraph"/>
        <w:numPr>
          <w:ilvl w:val="0"/>
          <w:numId w:val="13"/>
        </w:numPr>
        <w:rPr>
          <w:lang w:val="en-IN"/>
        </w:rPr>
      </w:pPr>
      <w:r w:rsidRPr="00F01BA0">
        <w:rPr>
          <w:lang w:val="en-IN"/>
        </w:rPr>
        <w:t>Client consent prior to proposal sharing</w:t>
      </w:r>
    </w:p>
    <w:p w14:paraId="0355D661" w14:textId="2DB5CBA3" w:rsidR="00F01BA0" w:rsidRPr="00F01BA0" w:rsidRDefault="00F01BA0" w:rsidP="00F01BA0">
      <w:pPr>
        <w:pStyle w:val="ListParagraph"/>
        <w:numPr>
          <w:ilvl w:val="0"/>
          <w:numId w:val="13"/>
        </w:numPr>
        <w:rPr>
          <w:lang w:val="en-IN"/>
        </w:rPr>
      </w:pPr>
      <w:r w:rsidRPr="00F01BA0">
        <w:rPr>
          <w:lang w:val="en-IN"/>
        </w:rPr>
        <w:t>Proposal dispatch to both families</w:t>
      </w:r>
    </w:p>
    <w:p w14:paraId="0F0E020F" w14:textId="01A51DAD" w:rsidR="00F01BA0" w:rsidRPr="00F01BA0" w:rsidRDefault="00F01BA0" w:rsidP="00F01BA0">
      <w:pPr>
        <w:pStyle w:val="ListParagraph"/>
        <w:numPr>
          <w:ilvl w:val="0"/>
          <w:numId w:val="13"/>
        </w:numPr>
        <w:rPr>
          <w:lang w:val="en-IN"/>
        </w:rPr>
      </w:pPr>
      <w:r w:rsidRPr="00F01BA0">
        <w:rPr>
          <w:lang w:val="en-IN"/>
        </w:rPr>
        <w:t>Coordination of family meetings</w:t>
      </w:r>
    </w:p>
    <w:p w14:paraId="4A31E941" w14:textId="2EFA39E1" w:rsidR="004176B3" w:rsidRPr="004176B3" w:rsidRDefault="00103994" w:rsidP="004176B3">
      <w:pPr>
        <w:rPr>
          <w:lang w:val="en-IN"/>
        </w:rPr>
      </w:pPr>
      <w:r w:rsidRPr="00103994">
        <w:rPr>
          <w:b/>
          <w:bCs/>
        </w:rPr>
        <w:t xml:space="preserve">Investment: </w:t>
      </w:r>
      <w:r w:rsidRPr="00103994">
        <w:rPr>
          <w:rFonts w:ascii="Arial" w:hAnsi="Arial" w:cs="Arial"/>
          <w:b/>
          <w:bCs/>
        </w:rPr>
        <w:t>₹</w:t>
      </w:r>
      <w:r w:rsidR="00A63B68">
        <w:rPr>
          <w:b/>
          <w:bCs/>
        </w:rPr>
        <w:t>101</w:t>
      </w:r>
      <w:r w:rsidRPr="00103994">
        <w:rPr>
          <w:b/>
          <w:bCs/>
        </w:rPr>
        <w:t>,000</w:t>
      </w:r>
      <w:r w:rsidR="004176B3" w:rsidRPr="004176B3">
        <w:rPr>
          <w:lang w:val="en-IN"/>
        </w:rPr>
        <w:br/>
      </w:r>
    </w:p>
    <w:p w14:paraId="77CE2E5D" w14:textId="77777777" w:rsidR="004176B3" w:rsidRPr="004176B3" w:rsidRDefault="00000000" w:rsidP="004176B3">
      <w:pPr>
        <w:rPr>
          <w:lang w:val="en-IN"/>
        </w:rPr>
      </w:pPr>
      <w:r>
        <w:rPr>
          <w:lang w:val="en-IN"/>
        </w:rPr>
        <w:pict w14:anchorId="221F39E6">
          <v:rect id="_x0000_i1050" style="width:0;height:1.5pt" o:hralign="center" o:hrstd="t" o:hr="t" fillcolor="#a0a0a0" stroked="f"/>
        </w:pict>
      </w:r>
    </w:p>
    <w:p w14:paraId="3BD59820" w14:textId="29C59FA9" w:rsidR="004176B3" w:rsidRPr="004176B3" w:rsidRDefault="00103994" w:rsidP="004176B3">
      <w:pPr>
        <w:rPr>
          <w:b/>
          <w:bCs/>
          <w:lang w:val="en-IN"/>
        </w:rPr>
      </w:pPr>
      <w:r w:rsidRPr="00103994">
        <w:rPr>
          <w:b/>
          <w:bCs/>
        </w:rPr>
        <w:t>DISCREET</w:t>
      </w:r>
    </w:p>
    <w:p w14:paraId="40394E50" w14:textId="77777777" w:rsidR="004C02A5" w:rsidRDefault="004C02A5" w:rsidP="004176B3">
      <w:r w:rsidRPr="004C02A5">
        <w:t>Enhanced involvement with controlled communication and structured feedback.</w:t>
      </w:r>
    </w:p>
    <w:p w14:paraId="2405E37D" w14:textId="1705451E" w:rsidR="004176B3" w:rsidRPr="004176B3" w:rsidRDefault="004176B3" w:rsidP="004176B3">
      <w:pPr>
        <w:rPr>
          <w:lang w:val="en-IN"/>
        </w:rPr>
      </w:pPr>
      <w:r w:rsidRPr="004176B3">
        <w:rPr>
          <w:b/>
          <w:bCs/>
          <w:lang w:val="en-IN"/>
        </w:rPr>
        <w:t>Services Included</w:t>
      </w:r>
    </w:p>
    <w:p w14:paraId="61F514F6" w14:textId="7D6D7597" w:rsidR="00F01BA0" w:rsidRPr="00F01BA0" w:rsidRDefault="00F01BA0" w:rsidP="00F01BA0">
      <w:pPr>
        <w:pStyle w:val="ListParagraph"/>
        <w:numPr>
          <w:ilvl w:val="0"/>
          <w:numId w:val="13"/>
        </w:numPr>
        <w:rPr>
          <w:lang w:val="en-IN"/>
        </w:rPr>
      </w:pPr>
      <w:r w:rsidRPr="00F01BA0">
        <w:rPr>
          <w:lang w:val="en-IN"/>
        </w:rPr>
        <w:t>End-to-end profile handling and verification</w:t>
      </w:r>
    </w:p>
    <w:p w14:paraId="1231FA89" w14:textId="60775DC2" w:rsidR="00F01BA0" w:rsidRPr="00F01BA0" w:rsidRDefault="00F01BA0" w:rsidP="00F01BA0">
      <w:pPr>
        <w:pStyle w:val="ListParagraph"/>
        <w:numPr>
          <w:ilvl w:val="0"/>
          <w:numId w:val="13"/>
        </w:numPr>
        <w:rPr>
          <w:lang w:val="en-IN"/>
        </w:rPr>
      </w:pPr>
      <w:r w:rsidRPr="00F01BA0">
        <w:rPr>
          <w:lang w:val="en-IN"/>
        </w:rPr>
        <w:t>Client-first proposal approvals</w:t>
      </w:r>
    </w:p>
    <w:p w14:paraId="22651318" w14:textId="32FBE929" w:rsidR="00F01BA0" w:rsidRPr="00F01BA0" w:rsidRDefault="00F01BA0" w:rsidP="00F01BA0">
      <w:pPr>
        <w:pStyle w:val="ListParagraph"/>
        <w:numPr>
          <w:ilvl w:val="0"/>
          <w:numId w:val="13"/>
        </w:numPr>
        <w:rPr>
          <w:lang w:val="en-IN"/>
        </w:rPr>
      </w:pPr>
      <w:r w:rsidRPr="00F01BA0">
        <w:rPr>
          <w:lang w:val="en-IN"/>
        </w:rPr>
        <w:lastRenderedPageBreak/>
        <w:t>Feedback collection and refinement</w:t>
      </w:r>
    </w:p>
    <w:p w14:paraId="1A9A3179" w14:textId="4AA00D34" w:rsidR="00F01BA0" w:rsidRPr="00F01BA0" w:rsidRDefault="00F01BA0" w:rsidP="00F01BA0">
      <w:pPr>
        <w:pStyle w:val="ListParagraph"/>
        <w:numPr>
          <w:ilvl w:val="0"/>
          <w:numId w:val="13"/>
        </w:numPr>
        <w:rPr>
          <w:lang w:val="en-IN"/>
        </w:rPr>
      </w:pPr>
      <w:r w:rsidRPr="00F01BA0">
        <w:rPr>
          <w:lang w:val="en-IN"/>
        </w:rPr>
        <w:t>Confidential communication with selected profiles</w:t>
      </w:r>
    </w:p>
    <w:p w14:paraId="2868B9D0" w14:textId="5338504F" w:rsidR="00F01BA0" w:rsidRPr="00F01BA0" w:rsidRDefault="00F01BA0" w:rsidP="00F01BA0">
      <w:pPr>
        <w:pStyle w:val="ListParagraph"/>
        <w:numPr>
          <w:ilvl w:val="0"/>
          <w:numId w:val="13"/>
        </w:numPr>
        <w:rPr>
          <w:lang w:val="en-IN"/>
        </w:rPr>
      </w:pPr>
      <w:r w:rsidRPr="00F01BA0">
        <w:rPr>
          <w:lang w:val="en-IN"/>
        </w:rPr>
        <w:t>Family meeting coordination and follow-ups</w:t>
      </w:r>
    </w:p>
    <w:p w14:paraId="17462D92" w14:textId="06A175A9" w:rsidR="004176B3" w:rsidRPr="004176B3" w:rsidRDefault="004C02A5" w:rsidP="004176B3">
      <w:pPr>
        <w:rPr>
          <w:lang w:val="en-IN"/>
        </w:rPr>
      </w:pPr>
      <w:r w:rsidRPr="004C02A5">
        <w:rPr>
          <w:b/>
          <w:bCs/>
        </w:rPr>
        <w:t xml:space="preserve">Investment: </w:t>
      </w:r>
      <w:r w:rsidRPr="004C02A5">
        <w:rPr>
          <w:rFonts w:ascii="Arial" w:hAnsi="Arial" w:cs="Arial"/>
          <w:b/>
          <w:bCs/>
        </w:rPr>
        <w:t>₹</w:t>
      </w:r>
      <w:r w:rsidRPr="004C02A5">
        <w:rPr>
          <w:b/>
          <w:bCs/>
        </w:rPr>
        <w:t>1,5</w:t>
      </w:r>
      <w:r w:rsidR="00A63B68">
        <w:rPr>
          <w:b/>
          <w:bCs/>
        </w:rPr>
        <w:t>1</w:t>
      </w:r>
      <w:r w:rsidRPr="004C02A5">
        <w:rPr>
          <w:b/>
          <w:bCs/>
        </w:rPr>
        <w:t>,000</w:t>
      </w:r>
      <w:r w:rsidR="004176B3" w:rsidRPr="004176B3">
        <w:rPr>
          <w:lang w:val="en-IN"/>
        </w:rPr>
        <w:br/>
      </w:r>
    </w:p>
    <w:p w14:paraId="7A4EF8C0" w14:textId="77777777" w:rsidR="004176B3" w:rsidRPr="004176B3" w:rsidRDefault="00000000" w:rsidP="004176B3">
      <w:pPr>
        <w:rPr>
          <w:lang w:val="en-IN"/>
        </w:rPr>
      </w:pPr>
      <w:r>
        <w:rPr>
          <w:lang w:val="en-IN"/>
        </w:rPr>
        <w:pict w14:anchorId="22FCE521">
          <v:rect id="_x0000_i1051" style="width:0;height:1.5pt" o:hralign="center" o:hrstd="t" o:hr="t" fillcolor="#a0a0a0" stroked="f"/>
        </w:pict>
      </w:r>
    </w:p>
    <w:p w14:paraId="157014EC" w14:textId="77777777" w:rsidR="004C02A5" w:rsidRDefault="004C02A5" w:rsidP="004176B3">
      <w:pPr>
        <w:rPr>
          <w:b/>
          <w:bCs/>
        </w:rPr>
      </w:pPr>
      <w:r w:rsidRPr="004C02A5">
        <w:rPr>
          <w:b/>
          <w:bCs/>
        </w:rPr>
        <w:t>PREMIER</w:t>
      </w:r>
    </w:p>
    <w:p w14:paraId="0AF72661" w14:textId="77777777" w:rsidR="004C02A5" w:rsidRDefault="004C02A5" w:rsidP="004176B3">
      <w:proofErr w:type="spellStart"/>
      <w:r w:rsidRPr="004C02A5">
        <w:t>Personalised</w:t>
      </w:r>
      <w:proofErr w:type="spellEnd"/>
      <w:r w:rsidRPr="004C02A5">
        <w:t xml:space="preserve"> matchmaking with lifestyle assessment and active consultant involvement.</w:t>
      </w:r>
    </w:p>
    <w:p w14:paraId="45C9FD98" w14:textId="009C65B9" w:rsidR="004176B3" w:rsidRPr="004176B3" w:rsidRDefault="004176B3" w:rsidP="004176B3">
      <w:pPr>
        <w:rPr>
          <w:lang w:val="en-IN"/>
        </w:rPr>
      </w:pPr>
      <w:r w:rsidRPr="004176B3">
        <w:rPr>
          <w:b/>
          <w:bCs/>
          <w:lang w:val="en-IN"/>
        </w:rPr>
        <w:t>Services Included</w:t>
      </w:r>
    </w:p>
    <w:p w14:paraId="406ECB24" w14:textId="7D6270BA" w:rsidR="003A1D21" w:rsidRPr="003A1D21" w:rsidRDefault="003A1D21" w:rsidP="003A1D21">
      <w:pPr>
        <w:pStyle w:val="ListParagraph"/>
        <w:numPr>
          <w:ilvl w:val="0"/>
          <w:numId w:val="13"/>
        </w:numPr>
        <w:rPr>
          <w:lang w:val="en-IN"/>
        </w:rPr>
      </w:pPr>
      <w:r w:rsidRPr="003A1D21">
        <w:rPr>
          <w:lang w:val="en-IN"/>
        </w:rPr>
        <w:t>Detailed profiling and documentation</w:t>
      </w:r>
    </w:p>
    <w:p w14:paraId="7573FEBD" w14:textId="29A6A8EE" w:rsidR="003A1D21" w:rsidRPr="003A1D21" w:rsidRDefault="003A1D21" w:rsidP="003A1D21">
      <w:pPr>
        <w:pStyle w:val="ListParagraph"/>
        <w:numPr>
          <w:ilvl w:val="0"/>
          <w:numId w:val="13"/>
        </w:numPr>
        <w:rPr>
          <w:lang w:val="en-IN"/>
        </w:rPr>
      </w:pPr>
      <w:r w:rsidRPr="003A1D21">
        <w:rPr>
          <w:lang w:val="en-IN"/>
        </w:rPr>
        <w:t>Lifestyle and business assessment (India only)</w:t>
      </w:r>
    </w:p>
    <w:p w14:paraId="7E00909E" w14:textId="662577FD" w:rsidR="003A1D21" w:rsidRPr="003A1D21" w:rsidRDefault="003A1D21" w:rsidP="003A1D21">
      <w:pPr>
        <w:pStyle w:val="ListParagraph"/>
        <w:numPr>
          <w:ilvl w:val="0"/>
          <w:numId w:val="13"/>
        </w:numPr>
        <w:rPr>
          <w:lang w:val="en-IN"/>
        </w:rPr>
      </w:pPr>
      <w:r w:rsidRPr="003A1D21">
        <w:rPr>
          <w:lang w:val="en-IN"/>
        </w:rPr>
        <w:t>Customized shortlisting and matchmaking</w:t>
      </w:r>
    </w:p>
    <w:p w14:paraId="76B8F641" w14:textId="62D94B5A" w:rsidR="003A1D21" w:rsidRPr="003A1D21" w:rsidRDefault="003A1D21" w:rsidP="003A1D21">
      <w:pPr>
        <w:pStyle w:val="ListParagraph"/>
        <w:numPr>
          <w:ilvl w:val="0"/>
          <w:numId w:val="13"/>
        </w:numPr>
        <w:rPr>
          <w:lang w:val="en-IN"/>
        </w:rPr>
      </w:pPr>
      <w:r w:rsidRPr="003A1D21">
        <w:rPr>
          <w:lang w:val="en-IN"/>
        </w:rPr>
        <w:t>Client approvals at each stage</w:t>
      </w:r>
    </w:p>
    <w:p w14:paraId="30CC1B5E" w14:textId="7288C4D9" w:rsidR="003A1D21" w:rsidRPr="003A1D21" w:rsidRDefault="003A1D21" w:rsidP="003A1D21">
      <w:pPr>
        <w:pStyle w:val="ListParagraph"/>
        <w:numPr>
          <w:ilvl w:val="0"/>
          <w:numId w:val="13"/>
        </w:numPr>
        <w:rPr>
          <w:lang w:val="en-IN"/>
        </w:rPr>
      </w:pPr>
      <w:r w:rsidRPr="003A1D21">
        <w:rPr>
          <w:lang w:val="en-IN"/>
        </w:rPr>
        <w:t>Coordinated meetings with company representation (Delhi/NCR)</w:t>
      </w:r>
    </w:p>
    <w:p w14:paraId="2142B373" w14:textId="7E99D0DC" w:rsidR="003A1D21" w:rsidRPr="003A1D21" w:rsidRDefault="003A1D21" w:rsidP="003A1D21">
      <w:pPr>
        <w:pStyle w:val="ListParagraph"/>
        <w:numPr>
          <w:ilvl w:val="0"/>
          <w:numId w:val="13"/>
        </w:numPr>
        <w:rPr>
          <w:lang w:val="en-IN"/>
        </w:rPr>
      </w:pPr>
      <w:r w:rsidRPr="003A1D21">
        <w:rPr>
          <w:lang w:val="en-IN"/>
        </w:rPr>
        <w:t>Structured feedback after meetings</w:t>
      </w:r>
    </w:p>
    <w:p w14:paraId="250A6428" w14:textId="524FCD6E" w:rsidR="004176B3" w:rsidRPr="004176B3" w:rsidRDefault="004C02A5" w:rsidP="004176B3">
      <w:pPr>
        <w:rPr>
          <w:lang w:val="en-IN"/>
        </w:rPr>
      </w:pPr>
      <w:r w:rsidRPr="004C02A5">
        <w:rPr>
          <w:b/>
          <w:bCs/>
        </w:rPr>
        <w:t xml:space="preserve">Investment: </w:t>
      </w:r>
      <w:r w:rsidRPr="004C02A5">
        <w:rPr>
          <w:rFonts w:ascii="Arial" w:hAnsi="Arial" w:cs="Arial"/>
          <w:b/>
          <w:bCs/>
        </w:rPr>
        <w:t>₹</w:t>
      </w:r>
      <w:r w:rsidRPr="004C02A5">
        <w:rPr>
          <w:b/>
          <w:bCs/>
        </w:rPr>
        <w:t>2,5</w:t>
      </w:r>
      <w:r w:rsidR="00A63B68">
        <w:rPr>
          <w:b/>
          <w:bCs/>
        </w:rPr>
        <w:t>1</w:t>
      </w:r>
      <w:r w:rsidRPr="004C02A5">
        <w:rPr>
          <w:b/>
          <w:bCs/>
        </w:rPr>
        <w:t>,000</w:t>
      </w:r>
      <w:r w:rsidR="00000000">
        <w:rPr>
          <w:lang w:val="en-IN"/>
        </w:rPr>
        <w:pict w14:anchorId="5AEEDBC8">
          <v:rect id="_x0000_i1052" style="width:0;height:1.5pt" o:hralign="center" o:hrstd="t" o:hr="t" fillcolor="#a0a0a0" stroked="f"/>
        </w:pict>
      </w:r>
    </w:p>
    <w:p w14:paraId="1AB129AD" w14:textId="3F560D18" w:rsidR="004176B3" w:rsidRPr="004176B3" w:rsidRDefault="004176B3" w:rsidP="004176B3">
      <w:pPr>
        <w:rPr>
          <w:b/>
          <w:bCs/>
          <w:lang w:val="en-IN"/>
        </w:rPr>
      </w:pPr>
      <w:r w:rsidRPr="004176B3">
        <w:rPr>
          <w:b/>
          <w:bCs/>
          <w:lang w:val="en-IN"/>
        </w:rPr>
        <w:t xml:space="preserve">EXCLUSIVE </w:t>
      </w:r>
    </w:p>
    <w:p w14:paraId="24042A7C" w14:textId="77777777" w:rsidR="004C02A5" w:rsidRDefault="004C02A5" w:rsidP="004176B3">
      <w:r w:rsidRPr="004C02A5">
        <w:t>Our most distinguished offering — tailored for HNIs, business leaders, and high-profile individuals requiring heightened personalization and senior-level engagement.</w:t>
      </w:r>
    </w:p>
    <w:p w14:paraId="0CACA267" w14:textId="0D76DCE0" w:rsidR="004176B3" w:rsidRPr="004176B3" w:rsidRDefault="004176B3" w:rsidP="004176B3">
      <w:pPr>
        <w:rPr>
          <w:lang w:val="en-IN"/>
        </w:rPr>
      </w:pPr>
      <w:r w:rsidRPr="004176B3">
        <w:rPr>
          <w:b/>
          <w:bCs/>
          <w:lang w:val="en-IN"/>
        </w:rPr>
        <w:t>Services Included</w:t>
      </w:r>
    </w:p>
    <w:p w14:paraId="3E905DCA" w14:textId="00490E27" w:rsidR="003A1D21" w:rsidRPr="003A1D21" w:rsidRDefault="003A1D21" w:rsidP="003A1D21">
      <w:pPr>
        <w:pStyle w:val="ListParagraph"/>
        <w:numPr>
          <w:ilvl w:val="0"/>
          <w:numId w:val="13"/>
        </w:numPr>
        <w:rPr>
          <w:lang w:val="en-IN"/>
        </w:rPr>
      </w:pPr>
      <w:r w:rsidRPr="003A1D21">
        <w:rPr>
          <w:lang w:val="en-IN"/>
        </w:rPr>
        <w:t>End-to-end confidential matchmaking</w:t>
      </w:r>
    </w:p>
    <w:p w14:paraId="436AF436" w14:textId="4710A3D4" w:rsidR="003A1D21" w:rsidRPr="003A1D21" w:rsidRDefault="003A1D21" w:rsidP="003A1D21">
      <w:pPr>
        <w:pStyle w:val="ListParagraph"/>
        <w:numPr>
          <w:ilvl w:val="0"/>
          <w:numId w:val="13"/>
        </w:numPr>
        <w:rPr>
          <w:lang w:val="en-IN"/>
        </w:rPr>
      </w:pPr>
      <w:r w:rsidRPr="003A1D21">
        <w:rPr>
          <w:lang w:val="en-IN"/>
        </w:rPr>
        <w:t>In-person lifestyle and business assessment (India only)</w:t>
      </w:r>
    </w:p>
    <w:p w14:paraId="79278FAF" w14:textId="6F64A660" w:rsidR="003A1D21" w:rsidRPr="003A1D21" w:rsidRDefault="003A1D21" w:rsidP="003A1D21">
      <w:pPr>
        <w:pStyle w:val="ListParagraph"/>
        <w:numPr>
          <w:ilvl w:val="0"/>
          <w:numId w:val="13"/>
        </w:numPr>
        <w:rPr>
          <w:lang w:val="en-IN"/>
        </w:rPr>
      </w:pPr>
      <w:r w:rsidRPr="003A1D21">
        <w:rPr>
          <w:lang w:val="en-IN"/>
        </w:rPr>
        <w:t>Priority matchmaking by senior experts</w:t>
      </w:r>
    </w:p>
    <w:p w14:paraId="7DC02521" w14:textId="405E87BE" w:rsidR="003A1D21" w:rsidRPr="003A1D21" w:rsidRDefault="003A1D21" w:rsidP="003A1D21">
      <w:pPr>
        <w:pStyle w:val="ListParagraph"/>
        <w:numPr>
          <w:ilvl w:val="0"/>
          <w:numId w:val="13"/>
        </w:numPr>
        <w:rPr>
          <w:lang w:val="en-IN"/>
        </w:rPr>
      </w:pPr>
      <w:r w:rsidRPr="003A1D21">
        <w:rPr>
          <w:lang w:val="en-IN"/>
        </w:rPr>
        <w:t>Approval-first proposal strategy</w:t>
      </w:r>
    </w:p>
    <w:p w14:paraId="4F5D6D3B" w14:textId="395FD468" w:rsidR="003A1D21" w:rsidRPr="003A1D21" w:rsidRDefault="003A1D21" w:rsidP="003A1D21">
      <w:pPr>
        <w:pStyle w:val="ListParagraph"/>
        <w:numPr>
          <w:ilvl w:val="0"/>
          <w:numId w:val="13"/>
        </w:numPr>
        <w:rPr>
          <w:lang w:val="en-IN"/>
        </w:rPr>
      </w:pPr>
      <w:r w:rsidRPr="003A1D21">
        <w:rPr>
          <w:lang w:val="en-IN"/>
        </w:rPr>
        <w:t>Family meeting coordination with company representation (Delhi/NCR)</w:t>
      </w:r>
    </w:p>
    <w:p w14:paraId="4E344F38" w14:textId="2B3104C9" w:rsidR="003A1D21" w:rsidRPr="003A1D21" w:rsidRDefault="003A1D21" w:rsidP="003A1D21">
      <w:pPr>
        <w:pStyle w:val="ListParagraph"/>
        <w:numPr>
          <w:ilvl w:val="0"/>
          <w:numId w:val="13"/>
        </w:numPr>
        <w:rPr>
          <w:lang w:val="en-IN"/>
        </w:rPr>
      </w:pPr>
      <w:r w:rsidRPr="003A1D21">
        <w:rPr>
          <w:lang w:val="en-IN"/>
        </w:rPr>
        <w:t>Sourcing from private and unregistered networks</w:t>
      </w:r>
    </w:p>
    <w:p w14:paraId="47CFE891" w14:textId="3DF930A4" w:rsidR="003A1D21" w:rsidRPr="003A1D21" w:rsidRDefault="003A1D21" w:rsidP="003A1D21">
      <w:pPr>
        <w:pStyle w:val="ListParagraph"/>
        <w:numPr>
          <w:ilvl w:val="0"/>
          <w:numId w:val="13"/>
        </w:numPr>
        <w:rPr>
          <w:lang w:val="en-IN"/>
        </w:rPr>
      </w:pPr>
      <w:r w:rsidRPr="003A1D21">
        <w:rPr>
          <w:lang w:val="en-IN"/>
        </w:rPr>
        <w:t>In-depth background insights on shortlisted candidates</w:t>
      </w:r>
    </w:p>
    <w:p w14:paraId="3A9C2695" w14:textId="4165E0AA" w:rsidR="004176B3" w:rsidRPr="004176B3" w:rsidRDefault="004C02A5" w:rsidP="004176B3">
      <w:pPr>
        <w:rPr>
          <w:lang w:val="en-IN"/>
        </w:rPr>
      </w:pPr>
      <w:r w:rsidRPr="004C02A5">
        <w:rPr>
          <w:b/>
          <w:bCs/>
        </w:rPr>
        <w:t xml:space="preserve">Investment: </w:t>
      </w:r>
      <w:r w:rsidRPr="004C02A5">
        <w:rPr>
          <w:rFonts w:ascii="Arial" w:hAnsi="Arial" w:cs="Arial"/>
          <w:b/>
          <w:bCs/>
        </w:rPr>
        <w:t>₹</w:t>
      </w:r>
      <w:r w:rsidR="00A63B68">
        <w:rPr>
          <w:b/>
          <w:bCs/>
        </w:rPr>
        <w:t>5</w:t>
      </w:r>
      <w:r w:rsidRPr="004C02A5">
        <w:rPr>
          <w:b/>
          <w:bCs/>
        </w:rPr>
        <w:t>,0</w:t>
      </w:r>
      <w:r w:rsidR="00A63B68">
        <w:rPr>
          <w:b/>
          <w:bCs/>
        </w:rPr>
        <w:t>1</w:t>
      </w:r>
      <w:r w:rsidRPr="004C02A5">
        <w:rPr>
          <w:b/>
          <w:bCs/>
        </w:rPr>
        <w:t>,000</w:t>
      </w:r>
      <w:r w:rsidR="004176B3" w:rsidRPr="004176B3">
        <w:rPr>
          <w:lang w:val="en-IN"/>
        </w:rPr>
        <w:br/>
      </w:r>
    </w:p>
    <w:p w14:paraId="1380EAAA" w14:textId="77777777" w:rsidR="004176B3" w:rsidRPr="004176B3" w:rsidRDefault="00000000" w:rsidP="004176B3">
      <w:pPr>
        <w:rPr>
          <w:lang w:val="en-IN"/>
        </w:rPr>
      </w:pPr>
      <w:r>
        <w:rPr>
          <w:lang w:val="en-IN"/>
        </w:rPr>
        <w:lastRenderedPageBreak/>
        <w:pict w14:anchorId="18727BB9">
          <v:rect id="_x0000_i1053" style="width:0;height:1.5pt" o:hralign="center" o:hrstd="t" o:hr="t" fillcolor="#a0a0a0" stroked="f"/>
        </w:pict>
      </w:r>
    </w:p>
    <w:p w14:paraId="53B728A4" w14:textId="77777777" w:rsidR="004176B3" w:rsidRDefault="004176B3" w:rsidP="004176B3">
      <w:pPr>
        <w:rPr>
          <w:b/>
          <w:bCs/>
          <w:lang w:val="en-IN"/>
        </w:rPr>
      </w:pPr>
      <w:r w:rsidRPr="004176B3">
        <w:rPr>
          <w:b/>
          <w:bCs/>
          <w:lang w:val="en-IN"/>
        </w:rPr>
        <w:t>Important Notes</w:t>
      </w:r>
    </w:p>
    <w:p w14:paraId="3476697F" w14:textId="77777777" w:rsidR="0056390B" w:rsidRDefault="0056390B" w:rsidP="004176B3">
      <w:pPr>
        <w:rPr>
          <w:b/>
          <w:bCs/>
          <w:lang w:val="en-IN"/>
        </w:rPr>
      </w:pPr>
    </w:p>
    <w:p w14:paraId="76B20900" w14:textId="7CDE5F22" w:rsidR="0056390B" w:rsidRPr="0056390B" w:rsidRDefault="0056390B" w:rsidP="0056390B">
      <w:pPr>
        <w:pStyle w:val="ListParagraph"/>
        <w:numPr>
          <w:ilvl w:val="0"/>
          <w:numId w:val="13"/>
        </w:numPr>
        <w:spacing w:before="0" w:line="240" w:lineRule="auto"/>
        <w:rPr>
          <w:lang w:val="en-IN"/>
        </w:rPr>
      </w:pPr>
      <w:r w:rsidRPr="0056390B">
        <w:rPr>
          <w:lang w:val="en-IN"/>
        </w:rPr>
        <w:t>Packages and investment structures are confirmed at the time of registration</w:t>
      </w:r>
    </w:p>
    <w:p w14:paraId="27102A88" w14:textId="63D8227A" w:rsidR="0056390B" w:rsidRPr="0056390B" w:rsidRDefault="0056390B" w:rsidP="0056390B">
      <w:pPr>
        <w:pStyle w:val="ListParagraph"/>
        <w:numPr>
          <w:ilvl w:val="0"/>
          <w:numId w:val="13"/>
        </w:numPr>
        <w:spacing w:before="0" w:line="240" w:lineRule="auto"/>
        <w:rPr>
          <w:lang w:val="en-IN"/>
        </w:rPr>
      </w:pPr>
      <w:r w:rsidRPr="0056390B">
        <w:rPr>
          <w:lang w:val="en-IN"/>
        </w:rPr>
        <w:t>Services within Delhi NCR; external coordination at actuals</w:t>
      </w:r>
    </w:p>
    <w:p w14:paraId="323C5BAE" w14:textId="7549EB2E" w:rsidR="0056390B" w:rsidRPr="0056390B" w:rsidRDefault="0056390B" w:rsidP="0056390B">
      <w:pPr>
        <w:pStyle w:val="ListParagraph"/>
        <w:numPr>
          <w:ilvl w:val="0"/>
          <w:numId w:val="13"/>
        </w:numPr>
        <w:spacing w:before="0" w:line="240" w:lineRule="auto"/>
        <w:rPr>
          <w:lang w:val="en-IN"/>
        </w:rPr>
      </w:pPr>
      <w:proofErr w:type="spellStart"/>
      <w:r w:rsidRPr="0056390B">
        <w:rPr>
          <w:lang w:val="en-IN"/>
        </w:rPr>
        <w:t>Vivahe</w:t>
      </w:r>
      <w:proofErr w:type="spellEnd"/>
      <w:r w:rsidRPr="0056390B">
        <w:rPr>
          <w:lang w:val="en-IN"/>
        </w:rPr>
        <w:t>’ Matrimony Solutions reserves the right to modify offerings as required</w:t>
      </w:r>
    </w:p>
    <w:p w14:paraId="4AA7CDCF" w14:textId="36B03537" w:rsidR="00BC04CC" w:rsidRDefault="00BC04CC">
      <w:pPr>
        <w:spacing w:before="0" w:line="240" w:lineRule="auto"/>
        <w:rPr>
          <w:lang w:val="en-IN"/>
        </w:rPr>
      </w:pPr>
      <w:r>
        <w:rPr>
          <w:lang w:val="en-IN"/>
        </w:rPr>
        <w:br w:type="page"/>
      </w:r>
    </w:p>
    <w:p w14:paraId="7767171D" w14:textId="77777777" w:rsidR="00BC04CC" w:rsidRPr="00BC04CC" w:rsidRDefault="00BC04CC" w:rsidP="00BC04CC">
      <w:pPr>
        <w:spacing w:before="0" w:line="240" w:lineRule="auto"/>
        <w:rPr>
          <w:lang w:val="en-IN"/>
        </w:rPr>
      </w:pPr>
      <w:r w:rsidRPr="00BC04CC">
        <w:rPr>
          <w:lang w:val="en-IN"/>
        </w:rPr>
        <w:lastRenderedPageBreak/>
        <w:t xml:space="preserve">Below is a </w:t>
      </w:r>
      <w:r w:rsidRPr="00BC04CC">
        <w:rPr>
          <w:b/>
          <w:bCs/>
          <w:lang w:val="en-IN"/>
        </w:rPr>
        <w:t>legally strengthened Terms of Service &amp; Privacy Policy</w:t>
      </w:r>
      <w:r w:rsidRPr="00BC04CC">
        <w:rPr>
          <w:lang w:val="en-IN"/>
        </w:rPr>
        <w:t xml:space="preserve"> aligned with:</w:t>
      </w:r>
    </w:p>
    <w:p w14:paraId="48EE9CCF" w14:textId="77777777" w:rsidR="00BC04CC" w:rsidRPr="00BC04CC" w:rsidRDefault="00BC04CC" w:rsidP="00BC04CC">
      <w:pPr>
        <w:numPr>
          <w:ilvl w:val="0"/>
          <w:numId w:val="47"/>
        </w:numPr>
        <w:spacing w:before="0" w:line="240" w:lineRule="auto"/>
        <w:rPr>
          <w:lang w:val="en-IN"/>
        </w:rPr>
      </w:pPr>
      <w:r w:rsidRPr="00BC04CC">
        <w:rPr>
          <w:lang w:val="en-IN"/>
        </w:rPr>
        <w:t xml:space="preserve">The </w:t>
      </w:r>
      <w:r w:rsidRPr="00BC04CC">
        <w:rPr>
          <w:b/>
          <w:bCs/>
          <w:lang w:val="en-IN"/>
        </w:rPr>
        <w:t>Information Technology Act, 2000</w:t>
      </w:r>
    </w:p>
    <w:p w14:paraId="050292FC" w14:textId="77777777" w:rsidR="00BC04CC" w:rsidRPr="00BC04CC" w:rsidRDefault="00BC04CC" w:rsidP="00BC04CC">
      <w:pPr>
        <w:numPr>
          <w:ilvl w:val="0"/>
          <w:numId w:val="47"/>
        </w:numPr>
        <w:spacing w:before="0" w:line="240" w:lineRule="auto"/>
        <w:rPr>
          <w:lang w:val="en-IN"/>
        </w:rPr>
      </w:pPr>
      <w:r w:rsidRPr="00BC04CC">
        <w:rPr>
          <w:lang w:val="en-IN"/>
        </w:rPr>
        <w:t xml:space="preserve">The </w:t>
      </w:r>
      <w:r w:rsidRPr="00BC04CC">
        <w:rPr>
          <w:b/>
          <w:bCs/>
          <w:lang w:val="en-IN"/>
        </w:rPr>
        <w:t>Digital Personal Data Protection Act, 2023 (DPDP Act)</w:t>
      </w:r>
    </w:p>
    <w:p w14:paraId="4ECD8298" w14:textId="77777777" w:rsidR="00BC04CC" w:rsidRPr="00BC04CC" w:rsidRDefault="00BC04CC" w:rsidP="00BC04CC">
      <w:pPr>
        <w:numPr>
          <w:ilvl w:val="0"/>
          <w:numId w:val="47"/>
        </w:numPr>
        <w:spacing w:before="0" w:line="240" w:lineRule="auto"/>
        <w:rPr>
          <w:lang w:val="en-IN"/>
        </w:rPr>
      </w:pPr>
      <w:r w:rsidRPr="00BC04CC">
        <w:rPr>
          <w:lang w:val="en-IN"/>
        </w:rPr>
        <w:t>Applicable rules relating to Sensitive Personal Data</w:t>
      </w:r>
    </w:p>
    <w:p w14:paraId="3D17F223" w14:textId="77777777" w:rsidR="00BC04CC" w:rsidRPr="00BC04CC" w:rsidRDefault="00BC04CC" w:rsidP="00BC04CC">
      <w:pPr>
        <w:spacing w:before="0" w:line="240" w:lineRule="auto"/>
        <w:rPr>
          <w:lang w:val="en-IN"/>
        </w:rPr>
      </w:pPr>
      <w:r w:rsidRPr="00BC04CC">
        <w:rPr>
          <w:lang w:val="en-IN"/>
        </w:rPr>
        <w:t>This version is suitable for publication by an India-based matrimonial consultancy serving domestic and international clients.</w:t>
      </w:r>
    </w:p>
    <w:p w14:paraId="5AB0F84A" w14:textId="77777777" w:rsidR="00BC04CC" w:rsidRPr="00BC04CC" w:rsidRDefault="00BC04CC" w:rsidP="00BC04CC">
      <w:pPr>
        <w:spacing w:before="0" w:line="240" w:lineRule="auto"/>
        <w:rPr>
          <w:lang w:val="en-IN"/>
        </w:rPr>
      </w:pPr>
      <w:r w:rsidRPr="00BC04CC">
        <w:rPr>
          <w:lang w:val="en-IN"/>
        </w:rPr>
        <w:t>You may publish this as:</w:t>
      </w:r>
    </w:p>
    <w:p w14:paraId="523204FA" w14:textId="77777777" w:rsidR="00BC04CC" w:rsidRPr="00BC04CC" w:rsidRDefault="00BC04CC" w:rsidP="00BC04CC">
      <w:pPr>
        <w:spacing w:before="0" w:line="240" w:lineRule="auto"/>
        <w:rPr>
          <w:lang w:val="en-IN"/>
        </w:rPr>
      </w:pPr>
      <w:r w:rsidRPr="00BC04CC">
        <w:rPr>
          <w:b/>
          <w:bCs/>
          <w:lang w:val="en-IN"/>
        </w:rPr>
        <w:t>Terms of Service &amp; Privacy Policy (India Compliant Version)</w:t>
      </w:r>
    </w:p>
    <w:p w14:paraId="63F5B958" w14:textId="77777777" w:rsidR="00BC04CC" w:rsidRPr="00BC04CC" w:rsidRDefault="00000000" w:rsidP="00BC04CC">
      <w:pPr>
        <w:spacing w:before="0" w:line="240" w:lineRule="auto"/>
        <w:rPr>
          <w:lang w:val="en-IN"/>
        </w:rPr>
      </w:pPr>
      <w:r>
        <w:rPr>
          <w:lang w:val="en-IN"/>
        </w:rPr>
        <w:pict w14:anchorId="28CC86CB">
          <v:rect id="_x0000_i1054" style="width:0;height:1.5pt" o:hralign="center" o:hrstd="t" o:hr="t" fillcolor="#a0a0a0" stroked="f"/>
        </w:pict>
      </w:r>
    </w:p>
    <w:p w14:paraId="64D44C98" w14:textId="77777777" w:rsidR="00BC04CC" w:rsidRPr="00BC04CC" w:rsidRDefault="00BC04CC" w:rsidP="00BC04CC">
      <w:pPr>
        <w:spacing w:before="0" w:line="240" w:lineRule="auto"/>
        <w:rPr>
          <w:b/>
          <w:bCs/>
          <w:lang w:val="en-IN"/>
        </w:rPr>
      </w:pPr>
      <w:r w:rsidRPr="00BC04CC">
        <w:rPr>
          <w:b/>
          <w:bCs/>
          <w:lang w:val="en-IN"/>
        </w:rPr>
        <w:t>Terms of Service &amp; Privacy Policy</w:t>
      </w:r>
    </w:p>
    <w:p w14:paraId="3F8B4513" w14:textId="77777777" w:rsidR="00BC04CC" w:rsidRPr="00BC04CC" w:rsidRDefault="00BC04CC" w:rsidP="00BC04CC">
      <w:pPr>
        <w:spacing w:before="0" w:line="240" w:lineRule="auto"/>
        <w:rPr>
          <w:lang w:val="en-IN"/>
        </w:rPr>
      </w:pPr>
      <w:proofErr w:type="spellStart"/>
      <w:r w:rsidRPr="00BC04CC">
        <w:rPr>
          <w:b/>
          <w:bCs/>
          <w:lang w:val="en-IN"/>
        </w:rPr>
        <w:t>Vivahe</w:t>
      </w:r>
      <w:proofErr w:type="spellEnd"/>
      <w:r w:rsidRPr="00BC04CC">
        <w:rPr>
          <w:b/>
          <w:bCs/>
          <w:lang w:val="en-IN"/>
        </w:rPr>
        <w:t>’ Matrimony Solutions</w:t>
      </w:r>
    </w:p>
    <w:p w14:paraId="5CE5CC48" w14:textId="77777777" w:rsidR="00BC04CC" w:rsidRPr="00BC04CC" w:rsidRDefault="00BC04CC" w:rsidP="00BC04CC">
      <w:pPr>
        <w:spacing w:before="0" w:line="240" w:lineRule="auto"/>
        <w:rPr>
          <w:lang w:val="en-IN"/>
        </w:rPr>
      </w:pPr>
      <w:r w:rsidRPr="00BC04CC">
        <w:rPr>
          <w:i/>
          <w:iCs/>
          <w:lang w:val="en-IN"/>
        </w:rPr>
        <w:t>Last Updated: [Insert Date]</w:t>
      </w:r>
    </w:p>
    <w:p w14:paraId="76DAD2F3" w14:textId="77777777" w:rsidR="00BC04CC" w:rsidRPr="00BC04CC" w:rsidRDefault="00000000" w:rsidP="00BC04CC">
      <w:pPr>
        <w:spacing w:before="0" w:line="240" w:lineRule="auto"/>
        <w:rPr>
          <w:lang w:val="en-IN"/>
        </w:rPr>
      </w:pPr>
      <w:r>
        <w:rPr>
          <w:lang w:val="en-IN"/>
        </w:rPr>
        <w:pict w14:anchorId="495BE25A">
          <v:rect id="_x0000_i1055" style="width:0;height:1.5pt" o:hralign="center" o:hrstd="t" o:hr="t" fillcolor="#a0a0a0" stroked="f"/>
        </w:pict>
      </w:r>
    </w:p>
    <w:p w14:paraId="43DBAA97" w14:textId="77777777" w:rsidR="00BC04CC" w:rsidRPr="00BC04CC" w:rsidRDefault="00BC04CC" w:rsidP="00BC04CC">
      <w:pPr>
        <w:spacing w:before="0" w:line="240" w:lineRule="auto"/>
        <w:rPr>
          <w:b/>
          <w:bCs/>
          <w:lang w:val="en-IN"/>
        </w:rPr>
      </w:pPr>
      <w:r w:rsidRPr="00BC04CC">
        <w:rPr>
          <w:b/>
          <w:bCs/>
          <w:lang w:val="en-IN"/>
        </w:rPr>
        <w:t>PART I — TERMS OF SERVICE</w:t>
      </w:r>
    </w:p>
    <w:p w14:paraId="5D2C3580" w14:textId="77777777" w:rsidR="00BC04CC" w:rsidRPr="00BC04CC" w:rsidRDefault="00BC04CC" w:rsidP="00BC04CC">
      <w:pPr>
        <w:spacing w:before="0" w:line="240" w:lineRule="auto"/>
        <w:rPr>
          <w:b/>
          <w:bCs/>
          <w:lang w:val="en-IN"/>
        </w:rPr>
      </w:pPr>
      <w:r w:rsidRPr="00BC04CC">
        <w:rPr>
          <w:b/>
          <w:bCs/>
          <w:lang w:val="en-IN"/>
        </w:rPr>
        <w:t>1. Legal Status of Service</w:t>
      </w:r>
    </w:p>
    <w:p w14:paraId="040D56C1" w14:textId="77777777" w:rsidR="00BC04CC" w:rsidRPr="00BC04CC" w:rsidRDefault="00BC04CC" w:rsidP="00BC04CC">
      <w:pPr>
        <w:spacing w:before="0" w:line="240" w:lineRule="auto"/>
        <w:rPr>
          <w:lang w:val="en-IN"/>
        </w:rPr>
      </w:pPr>
      <w:proofErr w:type="spellStart"/>
      <w:r w:rsidRPr="00BC04CC">
        <w:rPr>
          <w:lang w:val="en-IN"/>
        </w:rPr>
        <w:t>Vivahe</w:t>
      </w:r>
      <w:proofErr w:type="spellEnd"/>
      <w:r w:rsidRPr="00BC04CC">
        <w:rPr>
          <w:lang w:val="en-IN"/>
        </w:rPr>
        <w:t>’ Matrimony Solutions (“Company”, “we”, “our”, “us”) operates as a private matrimonial consultancy and introducer service.</w:t>
      </w:r>
    </w:p>
    <w:p w14:paraId="0EC5E922" w14:textId="77777777" w:rsidR="00BC04CC" w:rsidRPr="00BC04CC" w:rsidRDefault="00BC04CC" w:rsidP="00BC04CC">
      <w:pPr>
        <w:spacing w:before="0" w:line="240" w:lineRule="auto"/>
        <w:rPr>
          <w:lang w:val="en-IN"/>
        </w:rPr>
      </w:pPr>
      <w:r w:rsidRPr="00BC04CC">
        <w:rPr>
          <w:lang w:val="en-IN"/>
        </w:rPr>
        <w:t>We are not:</w:t>
      </w:r>
    </w:p>
    <w:p w14:paraId="598D679C" w14:textId="77777777" w:rsidR="00BC04CC" w:rsidRPr="00BC04CC" w:rsidRDefault="00BC04CC" w:rsidP="00BC04CC">
      <w:pPr>
        <w:numPr>
          <w:ilvl w:val="0"/>
          <w:numId w:val="48"/>
        </w:numPr>
        <w:spacing w:before="0" w:line="240" w:lineRule="auto"/>
        <w:rPr>
          <w:lang w:val="en-IN"/>
        </w:rPr>
      </w:pPr>
      <w:r w:rsidRPr="00BC04CC">
        <w:rPr>
          <w:lang w:val="en-IN"/>
        </w:rPr>
        <w:t>A public matrimonial listing platform</w:t>
      </w:r>
    </w:p>
    <w:p w14:paraId="20CCB699" w14:textId="77777777" w:rsidR="00BC04CC" w:rsidRPr="00BC04CC" w:rsidRDefault="00BC04CC" w:rsidP="00BC04CC">
      <w:pPr>
        <w:numPr>
          <w:ilvl w:val="0"/>
          <w:numId w:val="48"/>
        </w:numPr>
        <w:spacing w:before="0" w:line="240" w:lineRule="auto"/>
        <w:rPr>
          <w:lang w:val="en-IN"/>
        </w:rPr>
      </w:pPr>
      <w:r w:rsidRPr="00BC04CC">
        <w:rPr>
          <w:lang w:val="en-IN"/>
        </w:rPr>
        <w:t>A marriage bureau under statutory registration</w:t>
      </w:r>
    </w:p>
    <w:p w14:paraId="6885C6C6" w14:textId="77777777" w:rsidR="00BC04CC" w:rsidRPr="00BC04CC" w:rsidRDefault="00BC04CC" w:rsidP="00BC04CC">
      <w:pPr>
        <w:numPr>
          <w:ilvl w:val="0"/>
          <w:numId w:val="48"/>
        </w:numPr>
        <w:spacing w:before="0" w:line="240" w:lineRule="auto"/>
        <w:rPr>
          <w:lang w:val="en-IN"/>
        </w:rPr>
      </w:pPr>
      <w:r w:rsidRPr="00BC04CC">
        <w:rPr>
          <w:lang w:val="en-IN"/>
        </w:rPr>
        <w:t>A marriage registrar</w:t>
      </w:r>
    </w:p>
    <w:p w14:paraId="6F2786CC" w14:textId="77777777" w:rsidR="00BC04CC" w:rsidRPr="00BC04CC" w:rsidRDefault="00BC04CC" w:rsidP="00BC04CC">
      <w:pPr>
        <w:numPr>
          <w:ilvl w:val="0"/>
          <w:numId w:val="48"/>
        </w:numPr>
        <w:spacing w:before="0" w:line="240" w:lineRule="auto"/>
        <w:rPr>
          <w:lang w:val="en-IN"/>
        </w:rPr>
      </w:pPr>
      <w:r w:rsidRPr="00BC04CC">
        <w:rPr>
          <w:lang w:val="en-IN"/>
        </w:rPr>
        <w:t>A background investigation agency</w:t>
      </w:r>
    </w:p>
    <w:p w14:paraId="5A6B3D63" w14:textId="77777777" w:rsidR="00BC04CC" w:rsidRPr="00BC04CC" w:rsidRDefault="00BC04CC" w:rsidP="00BC04CC">
      <w:pPr>
        <w:spacing w:before="0" w:line="240" w:lineRule="auto"/>
        <w:rPr>
          <w:lang w:val="en-IN"/>
        </w:rPr>
      </w:pPr>
      <w:r w:rsidRPr="00BC04CC">
        <w:rPr>
          <w:lang w:val="en-IN"/>
        </w:rPr>
        <w:t>Our role is limited to facilitating curated introductions based on client-provided information and internal assessment.</w:t>
      </w:r>
    </w:p>
    <w:p w14:paraId="5F1EF3C7" w14:textId="77777777" w:rsidR="00BC04CC" w:rsidRPr="00BC04CC" w:rsidRDefault="00000000" w:rsidP="00BC04CC">
      <w:pPr>
        <w:spacing w:before="0" w:line="240" w:lineRule="auto"/>
        <w:rPr>
          <w:lang w:val="en-IN"/>
        </w:rPr>
      </w:pPr>
      <w:r>
        <w:rPr>
          <w:lang w:val="en-IN"/>
        </w:rPr>
        <w:pict w14:anchorId="650770E8">
          <v:rect id="_x0000_i1056" style="width:0;height:1.5pt" o:hralign="center" o:hrstd="t" o:hr="t" fillcolor="#a0a0a0" stroked="f"/>
        </w:pict>
      </w:r>
    </w:p>
    <w:p w14:paraId="417AF9F3" w14:textId="77777777" w:rsidR="00BC04CC" w:rsidRPr="00BC04CC" w:rsidRDefault="00BC04CC" w:rsidP="00BC04CC">
      <w:pPr>
        <w:spacing w:before="0" w:line="240" w:lineRule="auto"/>
        <w:rPr>
          <w:b/>
          <w:bCs/>
          <w:lang w:val="en-IN"/>
        </w:rPr>
      </w:pPr>
      <w:r w:rsidRPr="00BC04CC">
        <w:rPr>
          <w:b/>
          <w:bCs/>
          <w:lang w:val="en-IN"/>
        </w:rPr>
        <w:t>2. Eligibility &amp; Legal Declarations</w:t>
      </w:r>
    </w:p>
    <w:p w14:paraId="25D3C542" w14:textId="77777777" w:rsidR="00BC04CC" w:rsidRPr="00BC04CC" w:rsidRDefault="00BC04CC" w:rsidP="00BC04CC">
      <w:pPr>
        <w:spacing w:before="0" w:line="240" w:lineRule="auto"/>
        <w:rPr>
          <w:lang w:val="en-IN"/>
        </w:rPr>
      </w:pPr>
      <w:r w:rsidRPr="00BC04CC">
        <w:rPr>
          <w:lang w:val="en-IN"/>
        </w:rPr>
        <w:t>By registering or engaging with our services, you represent and warrant that:</w:t>
      </w:r>
    </w:p>
    <w:p w14:paraId="4843309F" w14:textId="77777777" w:rsidR="00BC04CC" w:rsidRPr="00BC04CC" w:rsidRDefault="00BC04CC" w:rsidP="00BC04CC">
      <w:pPr>
        <w:numPr>
          <w:ilvl w:val="0"/>
          <w:numId w:val="49"/>
        </w:numPr>
        <w:spacing w:before="0" w:line="240" w:lineRule="auto"/>
        <w:rPr>
          <w:lang w:val="en-IN"/>
        </w:rPr>
      </w:pPr>
      <w:r w:rsidRPr="00BC04CC">
        <w:rPr>
          <w:lang w:val="en-IN"/>
        </w:rPr>
        <w:t>You are legally eligible to marry under applicable laws.</w:t>
      </w:r>
    </w:p>
    <w:p w14:paraId="54AD0DB7" w14:textId="77777777" w:rsidR="00BC04CC" w:rsidRPr="00BC04CC" w:rsidRDefault="00BC04CC" w:rsidP="00BC04CC">
      <w:pPr>
        <w:numPr>
          <w:ilvl w:val="0"/>
          <w:numId w:val="49"/>
        </w:numPr>
        <w:spacing w:before="0" w:line="240" w:lineRule="auto"/>
        <w:rPr>
          <w:lang w:val="en-IN"/>
        </w:rPr>
      </w:pPr>
      <w:r w:rsidRPr="00BC04CC">
        <w:rPr>
          <w:lang w:val="en-IN"/>
        </w:rPr>
        <w:t>You are not currently married, unless legally separated and disclosed.</w:t>
      </w:r>
    </w:p>
    <w:p w14:paraId="0DF40A0A" w14:textId="77777777" w:rsidR="00BC04CC" w:rsidRPr="00BC04CC" w:rsidRDefault="00BC04CC" w:rsidP="00BC04CC">
      <w:pPr>
        <w:numPr>
          <w:ilvl w:val="0"/>
          <w:numId w:val="49"/>
        </w:numPr>
        <w:spacing w:before="0" w:line="240" w:lineRule="auto"/>
        <w:rPr>
          <w:lang w:val="en-IN"/>
        </w:rPr>
      </w:pPr>
      <w:r w:rsidRPr="00BC04CC">
        <w:rPr>
          <w:lang w:val="en-IN"/>
        </w:rPr>
        <w:t>All information provided is true, complete, and not misleading.</w:t>
      </w:r>
    </w:p>
    <w:p w14:paraId="6631CBF7" w14:textId="77777777" w:rsidR="00BC04CC" w:rsidRPr="00BC04CC" w:rsidRDefault="00BC04CC" w:rsidP="00BC04CC">
      <w:pPr>
        <w:numPr>
          <w:ilvl w:val="0"/>
          <w:numId w:val="49"/>
        </w:numPr>
        <w:spacing w:before="0" w:line="240" w:lineRule="auto"/>
        <w:rPr>
          <w:lang w:val="en-IN"/>
        </w:rPr>
      </w:pPr>
      <w:r w:rsidRPr="00BC04CC">
        <w:rPr>
          <w:lang w:val="en-IN"/>
        </w:rPr>
        <w:t>You are not engaging for fraudulent, coercive, or unlawful purposes.</w:t>
      </w:r>
    </w:p>
    <w:p w14:paraId="1F6AB4A0" w14:textId="77777777" w:rsidR="00BC04CC" w:rsidRPr="00BC04CC" w:rsidRDefault="00BC04CC" w:rsidP="00BC04CC">
      <w:pPr>
        <w:spacing w:before="0" w:line="240" w:lineRule="auto"/>
        <w:rPr>
          <w:lang w:val="en-IN"/>
        </w:rPr>
      </w:pPr>
      <w:r w:rsidRPr="00BC04CC">
        <w:rPr>
          <w:lang w:val="en-IN"/>
        </w:rPr>
        <w:t>Misrepresentation may result in immediate termination and legal action.</w:t>
      </w:r>
    </w:p>
    <w:p w14:paraId="5BA01532" w14:textId="77777777" w:rsidR="00BC04CC" w:rsidRPr="00BC04CC" w:rsidRDefault="00000000" w:rsidP="00BC04CC">
      <w:pPr>
        <w:spacing w:before="0" w:line="240" w:lineRule="auto"/>
        <w:rPr>
          <w:lang w:val="en-IN"/>
        </w:rPr>
      </w:pPr>
      <w:r>
        <w:rPr>
          <w:lang w:val="en-IN"/>
        </w:rPr>
        <w:pict w14:anchorId="698368CB">
          <v:rect id="_x0000_i1057" style="width:0;height:1.5pt" o:hralign="center" o:hrstd="t" o:hr="t" fillcolor="#a0a0a0" stroked="f"/>
        </w:pict>
      </w:r>
    </w:p>
    <w:p w14:paraId="275A0C69" w14:textId="77777777" w:rsidR="00BC04CC" w:rsidRPr="00BC04CC" w:rsidRDefault="00BC04CC" w:rsidP="00BC04CC">
      <w:pPr>
        <w:spacing w:before="0" w:line="240" w:lineRule="auto"/>
        <w:rPr>
          <w:b/>
          <w:bCs/>
          <w:lang w:val="en-IN"/>
        </w:rPr>
      </w:pPr>
      <w:r w:rsidRPr="00BC04CC">
        <w:rPr>
          <w:b/>
          <w:bCs/>
          <w:lang w:val="en-IN"/>
        </w:rPr>
        <w:t>3. Nature of Engagement</w:t>
      </w:r>
    </w:p>
    <w:p w14:paraId="449AEB8A" w14:textId="77777777" w:rsidR="00BC04CC" w:rsidRPr="00BC04CC" w:rsidRDefault="00BC04CC" w:rsidP="00BC04CC">
      <w:pPr>
        <w:spacing w:before="0" w:line="240" w:lineRule="auto"/>
        <w:rPr>
          <w:lang w:val="en-IN"/>
        </w:rPr>
      </w:pPr>
      <w:r w:rsidRPr="00BC04CC">
        <w:rPr>
          <w:lang w:val="en-IN"/>
        </w:rPr>
        <w:t>Our service includes:</w:t>
      </w:r>
    </w:p>
    <w:p w14:paraId="064AED58" w14:textId="77777777" w:rsidR="00BC04CC" w:rsidRPr="00BC04CC" w:rsidRDefault="00BC04CC" w:rsidP="00BC04CC">
      <w:pPr>
        <w:numPr>
          <w:ilvl w:val="0"/>
          <w:numId w:val="50"/>
        </w:numPr>
        <w:spacing w:before="0" w:line="240" w:lineRule="auto"/>
        <w:rPr>
          <w:lang w:val="en-IN"/>
        </w:rPr>
      </w:pPr>
      <w:r w:rsidRPr="00BC04CC">
        <w:rPr>
          <w:lang w:val="en-IN"/>
        </w:rPr>
        <w:t>Consultation</w:t>
      </w:r>
    </w:p>
    <w:p w14:paraId="03800524" w14:textId="77777777" w:rsidR="00BC04CC" w:rsidRPr="00BC04CC" w:rsidRDefault="00BC04CC" w:rsidP="00BC04CC">
      <w:pPr>
        <w:numPr>
          <w:ilvl w:val="0"/>
          <w:numId w:val="50"/>
        </w:numPr>
        <w:spacing w:before="0" w:line="240" w:lineRule="auto"/>
        <w:rPr>
          <w:lang w:val="en-IN"/>
        </w:rPr>
      </w:pPr>
      <w:r w:rsidRPr="00BC04CC">
        <w:rPr>
          <w:lang w:val="en-IN"/>
        </w:rPr>
        <w:t>Profile creation and evaluation</w:t>
      </w:r>
    </w:p>
    <w:p w14:paraId="6151E415" w14:textId="77777777" w:rsidR="00BC04CC" w:rsidRPr="00BC04CC" w:rsidRDefault="00BC04CC" w:rsidP="00BC04CC">
      <w:pPr>
        <w:numPr>
          <w:ilvl w:val="0"/>
          <w:numId w:val="50"/>
        </w:numPr>
        <w:spacing w:before="0" w:line="240" w:lineRule="auto"/>
        <w:rPr>
          <w:lang w:val="en-IN"/>
        </w:rPr>
      </w:pPr>
      <w:r w:rsidRPr="00BC04CC">
        <w:rPr>
          <w:lang w:val="en-IN"/>
        </w:rPr>
        <w:t>Identity verification (where applicable)</w:t>
      </w:r>
    </w:p>
    <w:p w14:paraId="1DA7E7B3" w14:textId="77777777" w:rsidR="00BC04CC" w:rsidRPr="00BC04CC" w:rsidRDefault="00BC04CC" w:rsidP="00BC04CC">
      <w:pPr>
        <w:numPr>
          <w:ilvl w:val="0"/>
          <w:numId w:val="50"/>
        </w:numPr>
        <w:spacing w:before="0" w:line="240" w:lineRule="auto"/>
        <w:rPr>
          <w:lang w:val="en-IN"/>
        </w:rPr>
      </w:pPr>
      <w:r w:rsidRPr="00BC04CC">
        <w:rPr>
          <w:lang w:val="en-IN"/>
        </w:rPr>
        <w:t>Facilitated introductions</w:t>
      </w:r>
    </w:p>
    <w:p w14:paraId="4D709159" w14:textId="77777777" w:rsidR="00BC04CC" w:rsidRPr="00BC04CC" w:rsidRDefault="00BC04CC" w:rsidP="00BC04CC">
      <w:pPr>
        <w:numPr>
          <w:ilvl w:val="0"/>
          <w:numId w:val="50"/>
        </w:numPr>
        <w:spacing w:before="0" w:line="240" w:lineRule="auto"/>
        <w:rPr>
          <w:lang w:val="en-IN"/>
        </w:rPr>
      </w:pPr>
      <w:r w:rsidRPr="00BC04CC">
        <w:rPr>
          <w:lang w:val="en-IN"/>
        </w:rPr>
        <w:t>Coordinated communication</w:t>
      </w:r>
    </w:p>
    <w:p w14:paraId="7284DC92" w14:textId="77777777" w:rsidR="00BC04CC" w:rsidRPr="00BC04CC" w:rsidRDefault="00BC04CC" w:rsidP="00BC04CC">
      <w:pPr>
        <w:spacing w:before="0" w:line="240" w:lineRule="auto"/>
        <w:rPr>
          <w:lang w:val="en-IN"/>
        </w:rPr>
      </w:pPr>
      <w:r w:rsidRPr="00BC04CC">
        <w:rPr>
          <w:lang w:val="en-IN"/>
        </w:rPr>
        <w:t xml:space="preserve">We do </w:t>
      </w:r>
      <w:r w:rsidRPr="00BC04CC">
        <w:rPr>
          <w:b/>
          <w:bCs/>
          <w:lang w:val="en-IN"/>
        </w:rPr>
        <w:t>not</w:t>
      </w:r>
      <w:r w:rsidRPr="00BC04CC">
        <w:rPr>
          <w:lang w:val="en-IN"/>
        </w:rPr>
        <w:t xml:space="preserve"> guarantee:</w:t>
      </w:r>
    </w:p>
    <w:p w14:paraId="6E0EB3B0" w14:textId="77777777" w:rsidR="00BC04CC" w:rsidRPr="00BC04CC" w:rsidRDefault="00BC04CC" w:rsidP="00BC04CC">
      <w:pPr>
        <w:numPr>
          <w:ilvl w:val="0"/>
          <w:numId w:val="51"/>
        </w:numPr>
        <w:spacing w:before="0" w:line="240" w:lineRule="auto"/>
        <w:rPr>
          <w:lang w:val="en-IN"/>
        </w:rPr>
      </w:pPr>
      <w:r w:rsidRPr="00BC04CC">
        <w:rPr>
          <w:lang w:val="en-IN"/>
        </w:rPr>
        <w:t>Marriage</w:t>
      </w:r>
    </w:p>
    <w:p w14:paraId="45106172" w14:textId="77777777" w:rsidR="00BC04CC" w:rsidRPr="00BC04CC" w:rsidRDefault="00BC04CC" w:rsidP="00BC04CC">
      <w:pPr>
        <w:numPr>
          <w:ilvl w:val="0"/>
          <w:numId w:val="51"/>
        </w:numPr>
        <w:spacing w:before="0" w:line="240" w:lineRule="auto"/>
        <w:rPr>
          <w:lang w:val="en-IN"/>
        </w:rPr>
      </w:pPr>
      <w:r w:rsidRPr="00BC04CC">
        <w:rPr>
          <w:lang w:val="en-IN"/>
        </w:rPr>
        <w:t>Engagement</w:t>
      </w:r>
    </w:p>
    <w:p w14:paraId="20772BA8" w14:textId="77777777" w:rsidR="00BC04CC" w:rsidRPr="00BC04CC" w:rsidRDefault="00BC04CC" w:rsidP="00BC04CC">
      <w:pPr>
        <w:numPr>
          <w:ilvl w:val="0"/>
          <w:numId w:val="51"/>
        </w:numPr>
        <w:spacing w:before="0" w:line="240" w:lineRule="auto"/>
        <w:rPr>
          <w:lang w:val="en-IN"/>
        </w:rPr>
      </w:pPr>
      <w:r w:rsidRPr="00BC04CC">
        <w:rPr>
          <w:lang w:val="en-IN"/>
        </w:rPr>
        <w:t>Compatibility</w:t>
      </w:r>
    </w:p>
    <w:p w14:paraId="16D28C53" w14:textId="77777777" w:rsidR="00BC04CC" w:rsidRPr="00BC04CC" w:rsidRDefault="00BC04CC" w:rsidP="00BC04CC">
      <w:pPr>
        <w:numPr>
          <w:ilvl w:val="0"/>
          <w:numId w:val="51"/>
        </w:numPr>
        <w:spacing w:before="0" w:line="240" w:lineRule="auto"/>
        <w:rPr>
          <w:lang w:val="en-IN"/>
        </w:rPr>
      </w:pPr>
      <w:r w:rsidRPr="00BC04CC">
        <w:rPr>
          <w:lang w:val="en-IN"/>
        </w:rPr>
        <w:t>Social, financial, or emotional outcomes</w:t>
      </w:r>
    </w:p>
    <w:p w14:paraId="265DF9C9" w14:textId="77777777" w:rsidR="00BC04CC" w:rsidRPr="00BC04CC" w:rsidRDefault="00BC04CC" w:rsidP="00BC04CC">
      <w:pPr>
        <w:spacing w:before="0" w:line="240" w:lineRule="auto"/>
        <w:rPr>
          <w:lang w:val="en-IN"/>
        </w:rPr>
      </w:pPr>
      <w:r w:rsidRPr="00BC04CC">
        <w:rPr>
          <w:lang w:val="en-IN"/>
        </w:rPr>
        <w:t>Matchmaking is subjective and dependent on individual choice.</w:t>
      </w:r>
    </w:p>
    <w:p w14:paraId="7E445F3E" w14:textId="77777777" w:rsidR="00BC04CC" w:rsidRPr="00BC04CC" w:rsidRDefault="00000000" w:rsidP="00BC04CC">
      <w:pPr>
        <w:spacing w:before="0" w:line="240" w:lineRule="auto"/>
        <w:rPr>
          <w:lang w:val="en-IN"/>
        </w:rPr>
      </w:pPr>
      <w:r>
        <w:rPr>
          <w:lang w:val="en-IN"/>
        </w:rPr>
        <w:pict w14:anchorId="71581EE4">
          <v:rect id="_x0000_i1058" style="width:0;height:1.5pt" o:hralign="center" o:hrstd="t" o:hr="t" fillcolor="#a0a0a0" stroked="f"/>
        </w:pict>
      </w:r>
    </w:p>
    <w:p w14:paraId="2006DBD1" w14:textId="77777777" w:rsidR="00BC04CC" w:rsidRPr="00BC04CC" w:rsidRDefault="00BC04CC" w:rsidP="00BC04CC">
      <w:pPr>
        <w:spacing w:before="0" w:line="240" w:lineRule="auto"/>
        <w:rPr>
          <w:b/>
          <w:bCs/>
          <w:lang w:val="en-IN"/>
        </w:rPr>
      </w:pPr>
      <w:r w:rsidRPr="00BC04CC">
        <w:rPr>
          <w:b/>
          <w:bCs/>
          <w:lang w:val="en-IN"/>
        </w:rPr>
        <w:t xml:space="preserve">4. Confidentiality &amp; </w:t>
      </w:r>
      <w:proofErr w:type="gramStart"/>
      <w:r w:rsidRPr="00BC04CC">
        <w:rPr>
          <w:b/>
          <w:bCs/>
          <w:lang w:val="en-IN"/>
        </w:rPr>
        <w:t>Non-Disclosure</w:t>
      </w:r>
      <w:proofErr w:type="gramEnd"/>
    </w:p>
    <w:p w14:paraId="422B9201" w14:textId="77777777" w:rsidR="00BC04CC" w:rsidRPr="00BC04CC" w:rsidRDefault="00BC04CC" w:rsidP="00BC04CC">
      <w:pPr>
        <w:spacing w:before="0" w:line="240" w:lineRule="auto"/>
        <w:rPr>
          <w:lang w:val="en-IN"/>
        </w:rPr>
      </w:pPr>
      <w:r w:rsidRPr="00BC04CC">
        <w:rPr>
          <w:lang w:val="en-IN"/>
        </w:rPr>
        <w:t>All profile information shared during introductions is confidential.</w:t>
      </w:r>
    </w:p>
    <w:p w14:paraId="1C8D093B" w14:textId="77777777" w:rsidR="00BC04CC" w:rsidRPr="00BC04CC" w:rsidRDefault="00BC04CC" w:rsidP="00BC04CC">
      <w:pPr>
        <w:spacing w:before="0" w:line="240" w:lineRule="auto"/>
        <w:rPr>
          <w:lang w:val="en-IN"/>
        </w:rPr>
      </w:pPr>
      <w:r w:rsidRPr="00BC04CC">
        <w:rPr>
          <w:lang w:val="en-IN"/>
        </w:rPr>
        <w:t>Clients agree:</w:t>
      </w:r>
    </w:p>
    <w:p w14:paraId="69A7E03E" w14:textId="77777777" w:rsidR="00BC04CC" w:rsidRPr="00BC04CC" w:rsidRDefault="00BC04CC" w:rsidP="00BC04CC">
      <w:pPr>
        <w:numPr>
          <w:ilvl w:val="0"/>
          <w:numId w:val="52"/>
        </w:numPr>
        <w:spacing w:before="0" w:line="240" w:lineRule="auto"/>
        <w:rPr>
          <w:lang w:val="en-IN"/>
        </w:rPr>
      </w:pPr>
      <w:r w:rsidRPr="00BC04CC">
        <w:rPr>
          <w:lang w:val="en-IN"/>
        </w:rPr>
        <w:t>Not to copy, record, reproduce, forward, or digitally store profile details of other clients</w:t>
      </w:r>
    </w:p>
    <w:p w14:paraId="6852931F" w14:textId="77777777" w:rsidR="00BC04CC" w:rsidRPr="00BC04CC" w:rsidRDefault="00BC04CC" w:rsidP="00BC04CC">
      <w:pPr>
        <w:numPr>
          <w:ilvl w:val="0"/>
          <w:numId w:val="52"/>
        </w:numPr>
        <w:spacing w:before="0" w:line="240" w:lineRule="auto"/>
        <w:rPr>
          <w:lang w:val="en-IN"/>
        </w:rPr>
      </w:pPr>
      <w:r w:rsidRPr="00BC04CC">
        <w:rPr>
          <w:lang w:val="en-IN"/>
        </w:rPr>
        <w:t>Not to misuse photographs or personal data</w:t>
      </w:r>
    </w:p>
    <w:p w14:paraId="42E2FBFB" w14:textId="77777777" w:rsidR="00BC04CC" w:rsidRPr="00BC04CC" w:rsidRDefault="00BC04CC" w:rsidP="00BC04CC">
      <w:pPr>
        <w:numPr>
          <w:ilvl w:val="0"/>
          <w:numId w:val="52"/>
        </w:numPr>
        <w:spacing w:before="0" w:line="240" w:lineRule="auto"/>
        <w:rPr>
          <w:lang w:val="en-IN"/>
        </w:rPr>
      </w:pPr>
      <w:r w:rsidRPr="00BC04CC">
        <w:rPr>
          <w:lang w:val="en-IN"/>
        </w:rPr>
        <w:t>Not to publicly disclose or circulate private introductions</w:t>
      </w:r>
    </w:p>
    <w:p w14:paraId="18E99F5B" w14:textId="77777777" w:rsidR="00BC04CC" w:rsidRPr="00BC04CC" w:rsidRDefault="00BC04CC" w:rsidP="00BC04CC">
      <w:pPr>
        <w:spacing w:before="0" w:line="240" w:lineRule="auto"/>
        <w:rPr>
          <w:lang w:val="en-IN"/>
        </w:rPr>
      </w:pPr>
      <w:r w:rsidRPr="00BC04CC">
        <w:rPr>
          <w:lang w:val="en-IN"/>
        </w:rPr>
        <w:t>Unauthorized circulation of profile information may attract civil and criminal liability under the Information Technology Act, 2000.</w:t>
      </w:r>
    </w:p>
    <w:p w14:paraId="5593315C" w14:textId="77777777" w:rsidR="00BC04CC" w:rsidRPr="00BC04CC" w:rsidRDefault="00000000" w:rsidP="00BC04CC">
      <w:pPr>
        <w:spacing w:before="0" w:line="240" w:lineRule="auto"/>
        <w:rPr>
          <w:lang w:val="en-IN"/>
        </w:rPr>
      </w:pPr>
      <w:r>
        <w:rPr>
          <w:lang w:val="en-IN"/>
        </w:rPr>
        <w:pict w14:anchorId="5CA6074A">
          <v:rect id="_x0000_i1059" style="width:0;height:1.5pt" o:hralign="center" o:hrstd="t" o:hr="t" fillcolor="#a0a0a0" stroked="f"/>
        </w:pict>
      </w:r>
    </w:p>
    <w:p w14:paraId="0AD98552" w14:textId="77777777" w:rsidR="00BC04CC" w:rsidRPr="00BC04CC" w:rsidRDefault="00BC04CC" w:rsidP="00BC04CC">
      <w:pPr>
        <w:spacing w:before="0" w:line="240" w:lineRule="auto"/>
        <w:rPr>
          <w:b/>
          <w:bCs/>
          <w:lang w:val="en-IN"/>
        </w:rPr>
      </w:pPr>
      <w:r w:rsidRPr="00BC04CC">
        <w:rPr>
          <w:b/>
          <w:bCs/>
          <w:lang w:val="en-IN"/>
        </w:rPr>
        <w:t>5. Fees &amp; Refund Policy</w:t>
      </w:r>
    </w:p>
    <w:p w14:paraId="55DC47AC" w14:textId="77777777" w:rsidR="00BC04CC" w:rsidRPr="00BC04CC" w:rsidRDefault="00BC04CC" w:rsidP="00BC04CC">
      <w:pPr>
        <w:numPr>
          <w:ilvl w:val="0"/>
          <w:numId w:val="53"/>
        </w:numPr>
        <w:spacing w:before="0" w:line="240" w:lineRule="auto"/>
        <w:rPr>
          <w:lang w:val="en-IN"/>
        </w:rPr>
      </w:pPr>
      <w:r w:rsidRPr="00BC04CC">
        <w:rPr>
          <w:lang w:val="en-IN"/>
        </w:rPr>
        <w:t>Fees are agreed at the time of engagement.</w:t>
      </w:r>
    </w:p>
    <w:p w14:paraId="7EB663C1" w14:textId="77777777" w:rsidR="00BC04CC" w:rsidRPr="00BC04CC" w:rsidRDefault="00BC04CC" w:rsidP="00BC04CC">
      <w:pPr>
        <w:numPr>
          <w:ilvl w:val="0"/>
          <w:numId w:val="53"/>
        </w:numPr>
        <w:spacing w:before="0" w:line="240" w:lineRule="auto"/>
        <w:rPr>
          <w:lang w:val="en-IN"/>
        </w:rPr>
      </w:pPr>
      <w:r w:rsidRPr="00BC04CC">
        <w:rPr>
          <w:lang w:val="en-IN"/>
        </w:rPr>
        <w:lastRenderedPageBreak/>
        <w:t>Payment schedules are binding.</w:t>
      </w:r>
    </w:p>
    <w:p w14:paraId="361DCDE3" w14:textId="77777777" w:rsidR="00BC04CC" w:rsidRPr="00BC04CC" w:rsidRDefault="00BC04CC" w:rsidP="00BC04CC">
      <w:pPr>
        <w:numPr>
          <w:ilvl w:val="0"/>
          <w:numId w:val="53"/>
        </w:numPr>
        <w:spacing w:before="0" w:line="240" w:lineRule="auto"/>
        <w:rPr>
          <w:lang w:val="en-IN"/>
        </w:rPr>
      </w:pPr>
      <w:r w:rsidRPr="00BC04CC">
        <w:rPr>
          <w:lang w:val="en-IN"/>
        </w:rPr>
        <w:t>Fees are non-refundable unless expressly stated in writing.</w:t>
      </w:r>
    </w:p>
    <w:p w14:paraId="30705129" w14:textId="77777777" w:rsidR="00BC04CC" w:rsidRPr="00BC04CC" w:rsidRDefault="00BC04CC" w:rsidP="00BC04CC">
      <w:pPr>
        <w:spacing w:before="0" w:line="240" w:lineRule="auto"/>
        <w:rPr>
          <w:lang w:val="en-IN"/>
        </w:rPr>
      </w:pPr>
      <w:r w:rsidRPr="00BC04CC">
        <w:rPr>
          <w:lang w:val="en-IN"/>
        </w:rPr>
        <w:t>Service fees are for consultancy and facilitation — not for guaranteeing an outcome.</w:t>
      </w:r>
    </w:p>
    <w:p w14:paraId="5FE6679C" w14:textId="77777777" w:rsidR="00BC04CC" w:rsidRPr="00BC04CC" w:rsidRDefault="00000000" w:rsidP="00BC04CC">
      <w:pPr>
        <w:spacing w:before="0" w:line="240" w:lineRule="auto"/>
        <w:rPr>
          <w:lang w:val="en-IN"/>
        </w:rPr>
      </w:pPr>
      <w:r>
        <w:rPr>
          <w:lang w:val="en-IN"/>
        </w:rPr>
        <w:pict w14:anchorId="68728277">
          <v:rect id="_x0000_i1060" style="width:0;height:1.5pt" o:hralign="center" o:hrstd="t" o:hr="t" fillcolor="#a0a0a0" stroked="f"/>
        </w:pict>
      </w:r>
    </w:p>
    <w:p w14:paraId="2521C415" w14:textId="77777777" w:rsidR="00BC04CC" w:rsidRPr="00BC04CC" w:rsidRDefault="00BC04CC" w:rsidP="00BC04CC">
      <w:pPr>
        <w:spacing w:before="0" w:line="240" w:lineRule="auto"/>
        <w:rPr>
          <w:b/>
          <w:bCs/>
          <w:lang w:val="en-IN"/>
        </w:rPr>
      </w:pPr>
      <w:r w:rsidRPr="00BC04CC">
        <w:rPr>
          <w:b/>
          <w:bCs/>
          <w:lang w:val="en-IN"/>
        </w:rPr>
        <w:t>6. Limitation of Liability</w:t>
      </w:r>
    </w:p>
    <w:p w14:paraId="1B6C2F80" w14:textId="77777777" w:rsidR="00BC04CC" w:rsidRPr="00BC04CC" w:rsidRDefault="00BC04CC" w:rsidP="00BC04CC">
      <w:pPr>
        <w:spacing w:before="0" w:line="240" w:lineRule="auto"/>
        <w:rPr>
          <w:lang w:val="en-IN"/>
        </w:rPr>
      </w:pPr>
      <w:r w:rsidRPr="00BC04CC">
        <w:rPr>
          <w:lang w:val="en-IN"/>
        </w:rPr>
        <w:t>To the fullest extent permitted by law:</w:t>
      </w:r>
    </w:p>
    <w:p w14:paraId="2066FB1F" w14:textId="77777777" w:rsidR="00BC04CC" w:rsidRPr="00BC04CC" w:rsidRDefault="00BC04CC" w:rsidP="00BC04CC">
      <w:pPr>
        <w:numPr>
          <w:ilvl w:val="0"/>
          <w:numId w:val="54"/>
        </w:numPr>
        <w:spacing w:before="0" w:line="240" w:lineRule="auto"/>
        <w:rPr>
          <w:lang w:val="en-IN"/>
        </w:rPr>
      </w:pPr>
      <w:r w:rsidRPr="00BC04CC">
        <w:rPr>
          <w:lang w:val="en-IN"/>
        </w:rPr>
        <w:t>The Company acts solely as an introducer.</w:t>
      </w:r>
    </w:p>
    <w:p w14:paraId="29BCA1E4" w14:textId="77777777" w:rsidR="00BC04CC" w:rsidRPr="00BC04CC" w:rsidRDefault="00BC04CC" w:rsidP="00BC04CC">
      <w:pPr>
        <w:numPr>
          <w:ilvl w:val="0"/>
          <w:numId w:val="54"/>
        </w:numPr>
        <w:spacing w:before="0" w:line="240" w:lineRule="auto"/>
        <w:rPr>
          <w:lang w:val="en-IN"/>
        </w:rPr>
      </w:pPr>
      <w:r w:rsidRPr="00BC04CC">
        <w:rPr>
          <w:lang w:val="en-IN"/>
        </w:rPr>
        <w:t>We are not liable for conduct, misrepresentation, emotional distress, financial loss, reputational harm, or personal disputes arising from introductions.</w:t>
      </w:r>
    </w:p>
    <w:p w14:paraId="449B6233" w14:textId="77777777" w:rsidR="00BC04CC" w:rsidRPr="00BC04CC" w:rsidRDefault="00BC04CC" w:rsidP="00BC04CC">
      <w:pPr>
        <w:numPr>
          <w:ilvl w:val="0"/>
          <w:numId w:val="54"/>
        </w:numPr>
        <w:spacing w:before="0" w:line="240" w:lineRule="auto"/>
        <w:rPr>
          <w:lang w:val="en-IN"/>
        </w:rPr>
      </w:pPr>
      <w:r w:rsidRPr="00BC04CC">
        <w:rPr>
          <w:lang w:val="en-IN"/>
        </w:rPr>
        <w:t>Maximum liability shall not exceed the total service fee paid.</w:t>
      </w:r>
    </w:p>
    <w:p w14:paraId="1813051D" w14:textId="77777777" w:rsidR="00BC04CC" w:rsidRPr="00BC04CC" w:rsidRDefault="00BC04CC" w:rsidP="00BC04CC">
      <w:pPr>
        <w:spacing w:before="0" w:line="240" w:lineRule="auto"/>
        <w:rPr>
          <w:lang w:val="en-IN"/>
        </w:rPr>
      </w:pPr>
      <w:r w:rsidRPr="00BC04CC">
        <w:rPr>
          <w:lang w:val="en-IN"/>
        </w:rPr>
        <w:t>Clients are advised to conduct independent due diligence prior to any marital commitment.</w:t>
      </w:r>
    </w:p>
    <w:p w14:paraId="2CB7E10F" w14:textId="77777777" w:rsidR="00BC04CC" w:rsidRPr="00BC04CC" w:rsidRDefault="00000000" w:rsidP="00BC04CC">
      <w:pPr>
        <w:spacing w:before="0" w:line="240" w:lineRule="auto"/>
        <w:rPr>
          <w:lang w:val="en-IN"/>
        </w:rPr>
      </w:pPr>
      <w:r>
        <w:rPr>
          <w:lang w:val="en-IN"/>
        </w:rPr>
        <w:pict w14:anchorId="0C03EE3E">
          <v:rect id="_x0000_i1061" style="width:0;height:1.5pt" o:hralign="center" o:hrstd="t" o:hr="t" fillcolor="#a0a0a0" stroked="f"/>
        </w:pict>
      </w:r>
    </w:p>
    <w:p w14:paraId="2541C6C8" w14:textId="77777777" w:rsidR="00BC04CC" w:rsidRPr="00BC04CC" w:rsidRDefault="00BC04CC" w:rsidP="00BC04CC">
      <w:pPr>
        <w:spacing w:before="0" w:line="240" w:lineRule="auto"/>
        <w:rPr>
          <w:b/>
          <w:bCs/>
          <w:lang w:val="en-IN"/>
        </w:rPr>
      </w:pPr>
      <w:r w:rsidRPr="00BC04CC">
        <w:rPr>
          <w:b/>
          <w:bCs/>
          <w:lang w:val="en-IN"/>
        </w:rPr>
        <w:t>7. Indemnity</w:t>
      </w:r>
    </w:p>
    <w:p w14:paraId="6773A153" w14:textId="77777777" w:rsidR="00BC04CC" w:rsidRPr="00BC04CC" w:rsidRDefault="00BC04CC" w:rsidP="00BC04CC">
      <w:pPr>
        <w:spacing w:before="0" w:line="240" w:lineRule="auto"/>
        <w:rPr>
          <w:lang w:val="en-IN"/>
        </w:rPr>
      </w:pPr>
      <w:r w:rsidRPr="00BC04CC">
        <w:rPr>
          <w:lang w:val="en-IN"/>
        </w:rPr>
        <w:t xml:space="preserve">You agree to indemnify and hold harmless </w:t>
      </w:r>
      <w:proofErr w:type="spellStart"/>
      <w:r w:rsidRPr="00BC04CC">
        <w:rPr>
          <w:lang w:val="en-IN"/>
        </w:rPr>
        <w:t>Vivahe</w:t>
      </w:r>
      <w:proofErr w:type="spellEnd"/>
      <w:r w:rsidRPr="00BC04CC">
        <w:rPr>
          <w:lang w:val="en-IN"/>
        </w:rPr>
        <w:t>’, its directors, consultants, and affiliates against:</w:t>
      </w:r>
    </w:p>
    <w:p w14:paraId="5A00CF9B" w14:textId="77777777" w:rsidR="00BC04CC" w:rsidRPr="00BC04CC" w:rsidRDefault="00BC04CC" w:rsidP="00BC04CC">
      <w:pPr>
        <w:numPr>
          <w:ilvl w:val="0"/>
          <w:numId w:val="55"/>
        </w:numPr>
        <w:spacing w:before="0" w:line="240" w:lineRule="auto"/>
        <w:rPr>
          <w:lang w:val="en-IN"/>
        </w:rPr>
      </w:pPr>
      <w:r w:rsidRPr="00BC04CC">
        <w:rPr>
          <w:lang w:val="en-IN"/>
        </w:rPr>
        <w:t>Claims arising from false information provided by you</w:t>
      </w:r>
    </w:p>
    <w:p w14:paraId="6C296112" w14:textId="77777777" w:rsidR="00BC04CC" w:rsidRPr="00BC04CC" w:rsidRDefault="00BC04CC" w:rsidP="00BC04CC">
      <w:pPr>
        <w:numPr>
          <w:ilvl w:val="0"/>
          <w:numId w:val="55"/>
        </w:numPr>
        <w:spacing w:before="0" w:line="240" w:lineRule="auto"/>
        <w:rPr>
          <w:lang w:val="en-IN"/>
        </w:rPr>
      </w:pPr>
      <w:r w:rsidRPr="00BC04CC">
        <w:rPr>
          <w:lang w:val="en-IN"/>
        </w:rPr>
        <w:t>Misuse of another client’s information</w:t>
      </w:r>
    </w:p>
    <w:p w14:paraId="0A7DE1BC" w14:textId="77777777" w:rsidR="00BC04CC" w:rsidRPr="00BC04CC" w:rsidRDefault="00BC04CC" w:rsidP="00BC04CC">
      <w:pPr>
        <w:numPr>
          <w:ilvl w:val="0"/>
          <w:numId w:val="55"/>
        </w:numPr>
        <w:spacing w:before="0" w:line="240" w:lineRule="auto"/>
        <w:rPr>
          <w:lang w:val="en-IN"/>
        </w:rPr>
      </w:pPr>
      <w:r w:rsidRPr="00BC04CC">
        <w:rPr>
          <w:lang w:val="en-IN"/>
        </w:rPr>
        <w:t>Legal disputes arising from personal interactions</w:t>
      </w:r>
    </w:p>
    <w:p w14:paraId="1A4995E2" w14:textId="77777777" w:rsidR="00BC04CC" w:rsidRPr="00BC04CC" w:rsidRDefault="00000000" w:rsidP="00BC04CC">
      <w:pPr>
        <w:spacing w:before="0" w:line="240" w:lineRule="auto"/>
        <w:rPr>
          <w:lang w:val="en-IN"/>
        </w:rPr>
      </w:pPr>
      <w:r>
        <w:rPr>
          <w:lang w:val="en-IN"/>
        </w:rPr>
        <w:pict w14:anchorId="0DD7804A">
          <v:rect id="_x0000_i1062" style="width:0;height:1.5pt" o:hralign="center" o:hrstd="t" o:hr="t" fillcolor="#a0a0a0" stroked="f"/>
        </w:pict>
      </w:r>
    </w:p>
    <w:p w14:paraId="1407B581" w14:textId="77777777" w:rsidR="00BC04CC" w:rsidRPr="00BC04CC" w:rsidRDefault="00BC04CC" w:rsidP="00BC04CC">
      <w:pPr>
        <w:spacing w:before="0" w:line="240" w:lineRule="auto"/>
        <w:rPr>
          <w:b/>
          <w:bCs/>
          <w:lang w:val="en-IN"/>
        </w:rPr>
      </w:pPr>
      <w:r w:rsidRPr="00BC04CC">
        <w:rPr>
          <w:b/>
          <w:bCs/>
          <w:lang w:val="en-IN"/>
        </w:rPr>
        <w:t>8. Governing Law &amp; Jurisdiction</w:t>
      </w:r>
    </w:p>
    <w:p w14:paraId="06CAC466" w14:textId="77777777" w:rsidR="00BC04CC" w:rsidRPr="00BC04CC" w:rsidRDefault="00BC04CC" w:rsidP="00BC04CC">
      <w:pPr>
        <w:spacing w:before="0" w:line="240" w:lineRule="auto"/>
        <w:rPr>
          <w:lang w:val="en-IN"/>
        </w:rPr>
      </w:pPr>
      <w:r w:rsidRPr="00BC04CC">
        <w:rPr>
          <w:lang w:val="en-IN"/>
        </w:rPr>
        <w:t>These Terms shall be governed by and construed in accordance with the laws of India.</w:t>
      </w:r>
    </w:p>
    <w:p w14:paraId="2BDD28D0" w14:textId="77777777" w:rsidR="00BC04CC" w:rsidRPr="00BC04CC" w:rsidRDefault="00BC04CC" w:rsidP="00BC04CC">
      <w:pPr>
        <w:spacing w:before="0" w:line="240" w:lineRule="auto"/>
        <w:rPr>
          <w:lang w:val="en-IN"/>
        </w:rPr>
      </w:pPr>
      <w:r w:rsidRPr="00BC04CC">
        <w:rPr>
          <w:lang w:val="en-IN"/>
        </w:rPr>
        <w:t>Courts located in Delhi/NCR shall have exclusive jurisdiction, subject to applicable law.</w:t>
      </w:r>
    </w:p>
    <w:p w14:paraId="5E739066" w14:textId="77777777" w:rsidR="00BC04CC" w:rsidRPr="00BC04CC" w:rsidRDefault="00000000" w:rsidP="00BC04CC">
      <w:pPr>
        <w:spacing w:before="0" w:line="240" w:lineRule="auto"/>
        <w:rPr>
          <w:lang w:val="en-IN"/>
        </w:rPr>
      </w:pPr>
      <w:r>
        <w:rPr>
          <w:lang w:val="en-IN"/>
        </w:rPr>
        <w:pict w14:anchorId="1F616077">
          <v:rect id="_x0000_i1063" style="width:0;height:1.5pt" o:hralign="center" o:hrstd="t" o:hr="t" fillcolor="#a0a0a0" stroked="f"/>
        </w:pict>
      </w:r>
    </w:p>
    <w:p w14:paraId="44DDE6FC" w14:textId="77777777" w:rsidR="00BC04CC" w:rsidRDefault="00BC04CC">
      <w:pPr>
        <w:spacing w:before="0" w:line="240" w:lineRule="auto"/>
        <w:rPr>
          <w:b/>
          <w:bCs/>
          <w:lang w:val="en-IN"/>
        </w:rPr>
      </w:pPr>
      <w:r>
        <w:rPr>
          <w:b/>
          <w:bCs/>
          <w:lang w:val="en-IN"/>
        </w:rPr>
        <w:br w:type="page"/>
      </w:r>
    </w:p>
    <w:p w14:paraId="127774EB" w14:textId="63CD75C2" w:rsidR="00BC04CC" w:rsidRPr="00BC04CC" w:rsidRDefault="00BC04CC" w:rsidP="00BC04CC">
      <w:pPr>
        <w:spacing w:before="0" w:line="240" w:lineRule="auto"/>
        <w:rPr>
          <w:b/>
          <w:bCs/>
          <w:lang w:val="en-IN"/>
        </w:rPr>
      </w:pPr>
      <w:r w:rsidRPr="00BC04CC">
        <w:rPr>
          <w:b/>
          <w:bCs/>
          <w:lang w:val="en-IN"/>
        </w:rPr>
        <w:lastRenderedPageBreak/>
        <w:t xml:space="preserve">PART II — PRIVACY POLICY </w:t>
      </w:r>
    </w:p>
    <w:p w14:paraId="7F1F0345" w14:textId="77777777" w:rsidR="00BC04CC" w:rsidRDefault="00BC04CC" w:rsidP="00BC04CC">
      <w:pPr>
        <w:spacing w:before="0" w:line="240" w:lineRule="auto"/>
        <w:rPr>
          <w:b/>
          <w:bCs/>
          <w:lang w:val="en-IN"/>
        </w:rPr>
      </w:pPr>
    </w:p>
    <w:p w14:paraId="0BCD2960" w14:textId="0FF32D56" w:rsidR="00BC04CC" w:rsidRPr="00BC04CC" w:rsidRDefault="00BC04CC" w:rsidP="00BC04CC">
      <w:pPr>
        <w:spacing w:before="0" w:line="240" w:lineRule="auto"/>
        <w:rPr>
          <w:b/>
          <w:bCs/>
          <w:lang w:val="en-IN"/>
        </w:rPr>
      </w:pPr>
      <w:r w:rsidRPr="00BC04CC">
        <w:rPr>
          <w:b/>
          <w:bCs/>
          <w:lang w:val="en-IN"/>
        </w:rPr>
        <w:t>1. Legal Framework</w:t>
      </w:r>
    </w:p>
    <w:p w14:paraId="58B8FEB9" w14:textId="77777777" w:rsidR="00BC04CC" w:rsidRPr="00BC04CC" w:rsidRDefault="00BC04CC" w:rsidP="00BC04CC">
      <w:pPr>
        <w:spacing w:before="0" w:line="240" w:lineRule="auto"/>
        <w:rPr>
          <w:lang w:val="en-IN"/>
        </w:rPr>
      </w:pPr>
      <w:r w:rsidRPr="00BC04CC">
        <w:rPr>
          <w:lang w:val="en-IN"/>
        </w:rPr>
        <w:t>This Privacy Policy is aligned with:</w:t>
      </w:r>
    </w:p>
    <w:p w14:paraId="4C10D78C" w14:textId="77777777" w:rsidR="00BC04CC" w:rsidRPr="00BC04CC" w:rsidRDefault="00BC04CC" w:rsidP="00BC04CC">
      <w:pPr>
        <w:numPr>
          <w:ilvl w:val="0"/>
          <w:numId w:val="56"/>
        </w:numPr>
        <w:spacing w:before="0" w:line="240" w:lineRule="auto"/>
        <w:rPr>
          <w:lang w:val="en-IN"/>
        </w:rPr>
      </w:pPr>
      <w:r w:rsidRPr="00BC04CC">
        <w:rPr>
          <w:lang w:val="en-IN"/>
        </w:rPr>
        <w:t>Digital Personal Data Protection Act, 2023</w:t>
      </w:r>
    </w:p>
    <w:p w14:paraId="3D29F59E" w14:textId="77777777" w:rsidR="00BC04CC" w:rsidRPr="00BC04CC" w:rsidRDefault="00BC04CC" w:rsidP="00BC04CC">
      <w:pPr>
        <w:numPr>
          <w:ilvl w:val="0"/>
          <w:numId w:val="56"/>
        </w:numPr>
        <w:spacing w:before="0" w:line="240" w:lineRule="auto"/>
        <w:rPr>
          <w:lang w:val="en-IN"/>
        </w:rPr>
      </w:pPr>
      <w:r w:rsidRPr="00BC04CC">
        <w:rPr>
          <w:lang w:val="en-IN"/>
        </w:rPr>
        <w:t>Information Technology Act, 2000</w:t>
      </w:r>
    </w:p>
    <w:p w14:paraId="0DC08D7C" w14:textId="77777777" w:rsidR="00BC04CC" w:rsidRPr="00BC04CC" w:rsidRDefault="00BC04CC" w:rsidP="00BC04CC">
      <w:pPr>
        <w:numPr>
          <w:ilvl w:val="0"/>
          <w:numId w:val="56"/>
        </w:numPr>
        <w:spacing w:before="0" w:line="240" w:lineRule="auto"/>
        <w:rPr>
          <w:lang w:val="en-IN"/>
        </w:rPr>
      </w:pPr>
      <w:r w:rsidRPr="00BC04CC">
        <w:rPr>
          <w:lang w:val="en-IN"/>
        </w:rPr>
        <w:t>Applicable Rules relating to Sensitive Personal Data</w:t>
      </w:r>
    </w:p>
    <w:p w14:paraId="2F0094C8" w14:textId="77777777" w:rsidR="00BC04CC" w:rsidRPr="00BC04CC" w:rsidRDefault="00BC04CC" w:rsidP="00BC04CC">
      <w:pPr>
        <w:spacing w:before="0" w:line="240" w:lineRule="auto"/>
        <w:rPr>
          <w:lang w:val="en-IN"/>
        </w:rPr>
      </w:pPr>
      <w:r w:rsidRPr="00BC04CC">
        <w:rPr>
          <w:lang w:val="en-IN"/>
        </w:rPr>
        <w:t>Under the DPDP Act:</w:t>
      </w:r>
    </w:p>
    <w:p w14:paraId="4458821D" w14:textId="77777777" w:rsidR="00BC04CC" w:rsidRPr="00BC04CC" w:rsidRDefault="00BC04CC" w:rsidP="00BC04CC">
      <w:pPr>
        <w:numPr>
          <w:ilvl w:val="0"/>
          <w:numId w:val="57"/>
        </w:numPr>
        <w:spacing w:before="0" w:line="240" w:lineRule="auto"/>
        <w:rPr>
          <w:lang w:val="en-IN"/>
        </w:rPr>
      </w:pPr>
      <w:r w:rsidRPr="00BC04CC">
        <w:rPr>
          <w:lang w:val="en-IN"/>
        </w:rPr>
        <w:t>You are the “Data Principal”</w:t>
      </w:r>
    </w:p>
    <w:p w14:paraId="12847AFD" w14:textId="77777777" w:rsidR="00BC04CC" w:rsidRPr="00BC04CC" w:rsidRDefault="00BC04CC" w:rsidP="00BC04CC">
      <w:pPr>
        <w:numPr>
          <w:ilvl w:val="0"/>
          <w:numId w:val="57"/>
        </w:numPr>
        <w:spacing w:before="0" w:line="240" w:lineRule="auto"/>
        <w:rPr>
          <w:lang w:val="en-IN"/>
        </w:rPr>
      </w:pPr>
      <w:proofErr w:type="spellStart"/>
      <w:r w:rsidRPr="00BC04CC">
        <w:rPr>
          <w:lang w:val="en-IN"/>
        </w:rPr>
        <w:t>Vivahe</w:t>
      </w:r>
      <w:proofErr w:type="spellEnd"/>
      <w:r w:rsidRPr="00BC04CC">
        <w:rPr>
          <w:lang w:val="en-IN"/>
        </w:rPr>
        <w:t>’ is the “Data Fiduciary”</w:t>
      </w:r>
    </w:p>
    <w:p w14:paraId="7F6EF753" w14:textId="77777777" w:rsidR="00BC04CC" w:rsidRPr="00BC04CC" w:rsidRDefault="00000000" w:rsidP="00BC04CC">
      <w:pPr>
        <w:spacing w:before="0" w:line="240" w:lineRule="auto"/>
        <w:rPr>
          <w:lang w:val="en-IN"/>
        </w:rPr>
      </w:pPr>
      <w:r>
        <w:rPr>
          <w:lang w:val="en-IN"/>
        </w:rPr>
        <w:pict w14:anchorId="75BE76F1">
          <v:rect id="_x0000_i1064" style="width:0;height:1.5pt" o:hralign="center" o:hrstd="t" o:hr="t" fillcolor="#a0a0a0" stroked="f"/>
        </w:pict>
      </w:r>
    </w:p>
    <w:p w14:paraId="5F132CED" w14:textId="77777777" w:rsidR="00BC04CC" w:rsidRPr="00BC04CC" w:rsidRDefault="00BC04CC" w:rsidP="00BC04CC">
      <w:pPr>
        <w:spacing w:before="0" w:line="240" w:lineRule="auto"/>
        <w:rPr>
          <w:b/>
          <w:bCs/>
          <w:lang w:val="en-IN"/>
        </w:rPr>
      </w:pPr>
      <w:r w:rsidRPr="00BC04CC">
        <w:rPr>
          <w:b/>
          <w:bCs/>
          <w:lang w:val="en-IN"/>
        </w:rPr>
        <w:t>2. Categories of Personal Data Collected</w:t>
      </w:r>
    </w:p>
    <w:p w14:paraId="7DAF7103" w14:textId="77777777" w:rsidR="00BC04CC" w:rsidRPr="00BC04CC" w:rsidRDefault="00BC04CC" w:rsidP="00BC04CC">
      <w:pPr>
        <w:spacing w:before="0" w:line="240" w:lineRule="auto"/>
        <w:rPr>
          <w:lang w:val="en-IN"/>
        </w:rPr>
      </w:pPr>
      <w:r w:rsidRPr="00BC04CC">
        <w:rPr>
          <w:lang w:val="en-IN"/>
        </w:rPr>
        <w:t>We may collect:</w:t>
      </w:r>
    </w:p>
    <w:p w14:paraId="4E8F7607" w14:textId="77777777" w:rsidR="00BC04CC" w:rsidRPr="00BC04CC" w:rsidRDefault="00BC04CC" w:rsidP="00BC04CC">
      <w:pPr>
        <w:spacing w:before="0" w:line="240" w:lineRule="auto"/>
        <w:rPr>
          <w:b/>
          <w:bCs/>
          <w:lang w:val="en-IN"/>
        </w:rPr>
      </w:pPr>
      <w:r w:rsidRPr="00BC04CC">
        <w:rPr>
          <w:b/>
          <w:bCs/>
          <w:lang w:val="en-IN"/>
        </w:rPr>
        <w:t>A. Personal Data</w:t>
      </w:r>
    </w:p>
    <w:p w14:paraId="70AFC0C8" w14:textId="77777777" w:rsidR="00BC04CC" w:rsidRPr="00BC04CC" w:rsidRDefault="00BC04CC" w:rsidP="00BC04CC">
      <w:pPr>
        <w:numPr>
          <w:ilvl w:val="0"/>
          <w:numId w:val="58"/>
        </w:numPr>
        <w:spacing w:before="0" w:line="240" w:lineRule="auto"/>
        <w:rPr>
          <w:lang w:val="en-IN"/>
        </w:rPr>
      </w:pPr>
      <w:r w:rsidRPr="00BC04CC">
        <w:rPr>
          <w:lang w:val="en-IN"/>
        </w:rPr>
        <w:t>Name</w:t>
      </w:r>
    </w:p>
    <w:p w14:paraId="2183BB7C" w14:textId="77777777" w:rsidR="00BC04CC" w:rsidRPr="00BC04CC" w:rsidRDefault="00BC04CC" w:rsidP="00BC04CC">
      <w:pPr>
        <w:numPr>
          <w:ilvl w:val="0"/>
          <w:numId w:val="58"/>
        </w:numPr>
        <w:spacing w:before="0" w:line="240" w:lineRule="auto"/>
        <w:rPr>
          <w:lang w:val="en-IN"/>
        </w:rPr>
      </w:pPr>
      <w:r w:rsidRPr="00BC04CC">
        <w:rPr>
          <w:lang w:val="en-IN"/>
        </w:rPr>
        <w:t>Date of birth</w:t>
      </w:r>
    </w:p>
    <w:p w14:paraId="55BC3D37" w14:textId="77777777" w:rsidR="00BC04CC" w:rsidRPr="00BC04CC" w:rsidRDefault="00BC04CC" w:rsidP="00BC04CC">
      <w:pPr>
        <w:numPr>
          <w:ilvl w:val="0"/>
          <w:numId w:val="58"/>
        </w:numPr>
        <w:spacing w:before="0" w:line="240" w:lineRule="auto"/>
        <w:rPr>
          <w:lang w:val="en-IN"/>
        </w:rPr>
      </w:pPr>
      <w:r w:rsidRPr="00BC04CC">
        <w:rPr>
          <w:lang w:val="en-IN"/>
        </w:rPr>
        <w:t>Contact details</w:t>
      </w:r>
    </w:p>
    <w:p w14:paraId="31855786" w14:textId="77777777" w:rsidR="00BC04CC" w:rsidRPr="00BC04CC" w:rsidRDefault="00BC04CC" w:rsidP="00BC04CC">
      <w:pPr>
        <w:numPr>
          <w:ilvl w:val="0"/>
          <w:numId w:val="58"/>
        </w:numPr>
        <w:spacing w:before="0" w:line="240" w:lineRule="auto"/>
        <w:rPr>
          <w:lang w:val="en-IN"/>
        </w:rPr>
      </w:pPr>
      <w:r w:rsidRPr="00BC04CC">
        <w:rPr>
          <w:lang w:val="en-IN"/>
        </w:rPr>
        <w:t>Address</w:t>
      </w:r>
    </w:p>
    <w:p w14:paraId="637B82C6" w14:textId="77777777" w:rsidR="00BC04CC" w:rsidRPr="00BC04CC" w:rsidRDefault="00BC04CC" w:rsidP="00BC04CC">
      <w:pPr>
        <w:numPr>
          <w:ilvl w:val="0"/>
          <w:numId w:val="58"/>
        </w:numPr>
        <w:spacing w:before="0" w:line="240" w:lineRule="auto"/>
        <w:rPr>
          <w:lang w:val="en-IN"/>
        </w:rPr>
      </w:pPr>
      <w:r w:rsidRPr="00BC04CC">
        <w:rPr>
          <w:lang w:val="en-IN"/>
        </w:rPr>
        <w:t>Education and occupation</w:t>
      </w:r>
    </w:p>
    <w:p w14:paraId="1454D0A1" w14:textId="77777777" w:rsidR="00BC04CC" w:rsidRPr="00BC04CC" w:rsidRDefault="00BC04CC" w:rsidP="00BC04CC">
      <w:pPr>
        <w:numPr>
          <w:ilvl w:val="0"/>
          <w:numId w:val="58"/>
        </w:numPr>
        <w:spacing w:before="0" w:line="240" w:lineRule="auto"/>
        <w:rPr>
          <w:lang w:val="en-IN"/>
        </w:rPr>
      </w:pPr>
      <w:r w:rsidRPr="00BC04CC">
        <w:rPr>
          <w:lang w:val="en-IN"/>
        </w:rPr>
        <w:t>Family background</w:t>
      </w:r>
    </w:p>
    <w:p w14:paraId="14D47D25" w14:textId="77777777" w:rsidR="00BC04CC" w:rsidRPr="00BC04CC" w:rsidRDefault="00BC04CC" w:rsidP="00BC04CC">
      <w:pPr>
        <w:spacing w:before="0" w:line="240" w:lineRule="auto"/>
        <w:rPr>
          <w:b/>
          <w:bCs/>
          <w:lang w:val="en-IN"/>
        </w:rPr>
      </w:pPr>
      <w:r w:rsidRPr="00BC04CC">
        <w:rPr>
          <w:b/>
          <w:bCs/>
          <w:lang w:val="en-IN"/>
        </w:rPr>
        <w:t>B. Sensitive Personal Data</w:t>
      </w:r>
    </w:p>
    <w:p w14:paraId="36D1A0F3" w14:textId="77777777" w:rsidR="00BC04CC" w:rsidRPr="00BC04CC" w:rsidRDefault="00BC04CC" w:rsidP="00BC04CC">
      <w:pPr>
        <w:numPr>
          <w:ilvl w:val="0"/>
          <w:numId w:val="59"/>
        </w:numPr>
        <w:spacing w:before="0" w:line="240" w:lineRule="auto"/>
        <w:rPr>
          <w:lang w:val="en-IN"/>
        </w:rPr>
      </w:pPr>
      <w:r w:rsidRPr="00BC04CC">
        <w:rPr>
          <w:lang w:val="en-IN"/>
        </w:rPr>
        <w:t>Identity documents</w:t>
      </w:r>
    </w:p>
    <w:p w14:paraId="23186013" w14:textId="77777777" w:rsidR="00BC04CC" w:rsidRPr="00BC04CC" w:rsidRDefault="00BC04CC" w:rsidP="00BC04CC">
      <w:pPr>
        <w:numPr>
          <w:ilvl w:val="0"/>
          <w:numId w:val="59"/>
        </w:numPr>
        <w:spacing w:before="0" w:line="240" w:lineRule="auto"/>
        <w:rPr>
          <w:lang w:val="en-IN"/>
        </w:rPr>
      </w:pPr>
      <w:r w:rsidRPr="00BC04CC">
        <w:rPr>
          <w:lang w:val="en-IN"/>
        </w:rPr>
        <w:t>Financial/business information (if voluntarily provided)</w:t>
      </w:r>
    </w:p>
    <w:p w14:paraId="792A6B8D" w14:textId="77777777" w:rsidR="00BC04CC" w:rsidRPr="00BC04CC" w:rsidRDefault="00BC04CC" w:rsidP="00BC04CC">
      <w:pPr>
        <w:numPr>
          <w:ilvl w:val="0"/>
          <w:numId w:val="59"/>
        </w:numPr>
        <w:spacing w:before="0" w:line="240" w:lineRule="auto"/>
        <w:rPr>
          <w:lang w:val="en-IN"/>
        </w:rPr>
      </w:pPr>
      <w:r w:rsidRPr="00BC04CC">
        <w:rPr>
          <w:lang w:val="en-IN"/>
        </w:rPr>
        <w:t>Marital history</w:t>
      </w:r>
    </w:p>
    <w:p w14:paraId="6B6CF855" w14:textId="77777777" w:rsidR="00BC04CC" w:rsidRPr="00BC04CC" w:rsidRDefault="00BC04CC" w:rsidP="00BC04CC">
      <w:pPr>
        <w:numPr>
          <w:ilvl w:val="0"/>
          <w:numId w:val="59"/>
        </w:numPr>
        <w:spacing w:before="0" w:line="240" w:lineRule="auto"/>
        <w:rPr>
          <w:lang w:val="en-IN"/>
        </w:rPr>
      </w:pPr>
      <w:r w:rsidRPr="00BC04CC">
        <w:rPr>
          <w:lang w:val="en-IN"/>
        </w:rPr>
        <w:t>Photographs</w:t>
      </w:r>
    </w:p>
    <w:p w14:paraId="4E7FB550" w14:textId="77777777" w:rsidR="00BC04CC" w:rsidRPr="00BC04CC" w:rsidRDefault="00BC04CC" w:rsidP="00BC04CC">
      <w:pPr>
        <w:numPr>
          <w:ilvl w:val="0"/>
          <w:numId w:val="59"/>
        </w:numPr>
        <w:spacing w:before="0" w:line="240" w:lineRule="auto"/>
        <w:rPr>
          <w:lang w:val="en-IN"/>
        </w:rPr>
      </w:pPr>
      <w:r w:rsidRPr="00BC04CC">
        <w:rPr>
          <w:lang w:val="en-IN"/>
        </w:rPr>
        <w:t>Lifestyle details</w:t>
      </w:r>
    </w:p>
    <w:p w14:paraId="145B8F36" w14:textId="77777777" w:rsidR="00BC04CC" w:rsidRPr="00BC04CC" w:rsidRDefault="00BC04CC" w:rsidP="00BC04CC">
      <w:pPr>
        <w:spacing w:before="0" w:line="240" w:lineRule="auto"/>
        <w:rPr>
          <w:lang w:val="en-IN"/>
        </w:rPr>
      </w:pPr>
      <w:r w:rsidRPr="00BC04CC">
        <w:rPr>
          <w:lang w:val="en-IN"/>
        </w:rPr>
        <w:t>We collect only data necessary for matchmaking purposes.</w:t>
      </w:r>
    </w:p>
    <w:p w14:paraId="1791D998" w14:textId="77777777" w:rsidR="00BC04CC" w:rsidRPr="00BC04CC" w:rsidRDefault="00000000" w:rsidP="00BC04CC">
      <w:pPr>
        <w:spacing w:before="0" w:line="240" w:lineRule="auto"/>
        <w:rPr>
          <w:lang w:val="en-IN"/>
        </w:rPr>
      </w:pPr>
      <w:r>
        <w:rPr>
          <w:lang w:val="en-IN"/>
        </w:rPr>
        <w:pict w14:anchorId="26E5E0DB">
          <v:rect id="_x0000_i1065" style="width:0;height:1.5pt" o:hralign="center" o:hrstd="t" o:hr="t" fillcolor="#a0a0a0" stroked="f"/>
        </w:pict>
      </w:r>
    </w:p>
    <w:p w14:paraId="515560ED" w14:textId="77777777" w:rsidR="00BC04CC" w:rsidRPr="00BC04CC" w:rsidRDefault="00BC04CC" w:rsidP="00BC04CC">
      <w:pPr>
        <w:spacing w:before="0" w:line="240" w:lineRule="auto"/>
        <w:rPr>
          <w:b/>
          <w:bCs/>
          <w:lang w:val="en-IN"/>
        </w:rPr>
      </w:pPr>
      <w:r w:rsidRPr="00BC04CC">
        <w:rPr>
          <w:b/>
          <w:bCs/>
          <w:lang w:val="en-IN"/>
        </w:rPr>
        <w:t>3. Lawful Basis for Processing</w:t>
      </w:r>
    </w:p>
    <w:p w14:paraId="53745397" w14:textId="77777777" w:rsidR="00BC04CC" w:rsidRPr="00BC04CC" w:rsidRDefault="00BC04CC" w:rsidP="00BC04CC">
      <w:pPr>
        <w:spacing w:before="0" w:line="240" w:lineRule="auto"/>
        <w:rPr>
          <w:lang w:val="en-IN"/>
        </w:rPr>
      </w:pPr>
      <w:r w:rsidRPr="00BC04CC">
        <w:rPr>
          <w:lang w:val="en-IN"/>
        </w:rPr>
        <w:t>Personal data is processed based on:</w:t>
      </w:r>
    </w:p>
    <w:p w14:paraId="30B7AC7C" w14:textId="77777777" w:rsidR="00BC04CC" w:rsidRPr="00BC04CC" w:rsidRDefault="00BC04CC" w:rsidP="00BC04CC">
      <w:pPr>
        <w:numPr>
          <w:ilvl w:val="0"/>
          <w:numId w:val="60"/>
        </w:numPr>
        <w:spacing w:before="0" w:line="240" w:lineRule="auto"/>
        <w:rPr>
          <w:lang w:val="en-IN"/>
        </w:rPr>
      </w:pPr>
      <w:r w:rsidRPr="00BC04CC">
        <w:rPr>
          <w:lang w:val="en-IN"/>
        </w:rPr>
        <w:t>Explicit consent</w:t>
      </w:r>
    </w:p>
    <w:p w14:paraId="1160E8B7" w14:textId="77777777" w:rsidR="00BC04CC" w:rsidRPr="00BC04CC" w:rsidRDefault="00BC04CC" w:rsidP="00BC04CC">
      <w:pPr>
        <w:numPr>
          <w:ilvl w:val="0"/>
          <w:numId w:val="60"/>
        </w:numPr>
        <w:spacing w:before="0" w:line="240" w:lineRule="auto"/>
        <w:rPr>
          <w:lang w:val="en-IN"/>
        </w:rPr>
      </w:pPr>
      <w:r w:rsidRPr="00BC04CC">
        <w:rPr>
          <w:lang w:val="en-IN"/>
        </w:rPr>
        <w:t>Legitimate business purpose (matchmaking)</w:t>
      </w:r>
    </w:p>
    <w:p w14:paraId="4DCC7BE3" w14:textId="77777777" w:rsidR="00BC04CC" w:rsidRPr="00BC04CC" w:rsidRDefault="00BC04CC" w:rsidP="00BC04CC">
      <w:pPr>
        <w:numPr>
          <w:ilvl w:val="0"/>
          <w:numId w:val="60"/>
        </w:numPr>
        <w:spacing w:before="0" w:line="240" w:lineRule="auto"/>
        <w:rPr>
          <w:lang w:val="en-IN"/>
        </w:rPr>
      </w:pPr>
      <w:r w:rsidRPr="00BC04CC">
        <w:rPr>
          <w:lang w:val="en-IN"/>
        </w:rPr>
        <w:t>Compliance with legal obligations</w:t>
      </w:r>
    </w:p>
    <w:p w14:paraId="38B99147" w14:textId="77777777" w:rsidR="00BC04CC" w:rsidRPr="00BC04CC" w:rsidRDefault="00BC04CC" w:rsidP="00BC04CC">
      <w:pPr>
        <w:spacing w:before="0" w:line="240" w:lineRule="auto"/>
        <w:rPr>
          <w:lang w:val="en-IN"/>
        </w:rPr>
      </w:pPr>
      <w:r w:rsidRPr="00BC04CC">
        <w:rPr>
          <w:lang w:val="en-IN"/>
        </w:rPr>
        <w:t>Consent may be withdrawn at any time, subject to service termination implications.</w:t>
      </w:r>
    </w:p>
    <w:p w14:paraId="42071427" w14:textId="77777777" w:rsidR="00BC04CC" w:rsidRPr="00BC04CC" w:rsidRDefault="00000000" w:rsidP="00BC04CC">
      <w:pPr>
        <w:spacing w:before="0" w:line="240" w:lineRule="auto"/>
        <w:rPr>
          <w:lang w:val="en-IN"/>
        </w:rPr>
      </w:pPr>
      <w:r>
        <w:rPr>
          <w:lang w:val="en-IN"/>
        </w:rPr>
        <w:pict w14:anchorId="5BEFFB36">
          <v:rect id="_x0000_i1066" style="width:0;height:1.5pt" o:hralign="center" o:hrstd="t" o:hr="t" fillcolor="#a0a0a0" stroked="f"/>
        </w:pict>
      </w:r>
    </w:p>
    <w:p w14:paraId="249D0153" w14:textId="77777777" w:rsidR="00BC04CC" w:rsidRPr="00BC04CC" w:rsidRDefault="00BC04CC" w:rsidP="00BC04CC">
      <w:pPr>
        <w:spacing w:before="0" w:line="240" w:lineRule="auto"/>
        <w:rPr>
          <w:b/>
          <w:bCs/>
          <w:lang w:val="en-IN"/>
        </w:rPr>
      </w:pPr>
      <w:r w:rsidRPr="00BC04CC">
        <w:rPr>
          <w:b/>
          <w:bCs/>
          <w:lang w:val="en-IN"/>
        </w:rPr>
        <w:t>4. Purpose Limitation</w:t>
      </w:r>
    </w:p>
    <w:p w14:paraId="364888DF" w14:textId="77777777" w:rsidR="00BC04CC" w:rsidRPr="00BC04CC" w:rsidRDefault="00BC04CC" w:rsidP="00BC04CC">
      <w:pPr>
        <w:spacing w:before="0" w:line="240" w:lineRule="auto"/>
        <w:rPr>
          <w:lang w:val="en-IN"/>
        </w:rPr>
      </w:pPr>
      <w:r w:rsidRPr="00BC04CC">
        <w:rPr>
          <w:lang w:val="en-IN"/>
        </w:rPr>
        <w:t>Your data is used solely for:</w:t>
      </w:r>
    </w:p>
    <w:p w14:paraId="17B7A3F0" w14:textId="77777777" w:rsidR="00BC04CC" w:rsidRPr="00BC04CC" w:rsidRDefault="00BC04CC" w:rsidP="00BC04CC">
      <w:pPr>
        <w:numPr>
          <w:ilvl w:val="0"/>
          <w:numId w:val="61"/>
        </w:numPr>
        <w:spacing w:before="0" w:line="240" w:lineRule="auto"/>
        <w:rPr>
          <w:lang w:val="en-IN"/>
        </w:rPr>
      </w:pPr>
      <w:r w:rsidRPr="00BC04CC">
        <w:rPr>
          <w:lang w:val="en-IN"/>
        </w:rPr>
        <w:t>Profile assessment</w:t>
      </w:r>
    </w:p>
    <w:p w14:paraId="7B18E841" w14:textId="77777777" w:rsidR="00BC04CC" w:rsidRPr="00BC04CC" w:rsidRDefault="00BC04CC" w:rsidP="00BC04CC">
      <w:pPr>
        <w:numPr>
          <w:ilvl w:val="0"/>
          <w:numId w:val="61"/>
        </w:numPr>
        <w:spacing w:before="0" w:line="240" w:lineRule="auto"/>
        <w:rPr>
          <w:lang w:val="en-IN"/>
        </w:rPr>
      </w:pPr>
      <w:r w:rsidRPr="00BC04CC">
        <w:rPr>
          <w:lang w:val="en-IN"/>
        </w:rPr>
        <w:t>Compatibility evaluation</w:t>
      </w:r>
    </w:p>
    <w:p w14:paraId="0592FD0E" w14:textId="77777777" w:rsidR="00BC04CC" w:rsidRPr="00BC04CC" w:rsidRDefault="00BC04CC" w:rsidP="00BC04CC">
      <w:pPr>
        <w:numPr>
          <w:ilvl w:val="0"/>
          <w:numId w:val="61"/>
        </w:numPr>
        <w:spacing w:before="0" w:line="240" w:lineRule="auto"/>
        <w:rPr>
          <w:lang w:val="en-IN"/>
        </w:rPr>
      </w:pPr>
      <w:r w:rsidRPr="00BC04CC">
        <w:rPr>
          <w:lang w:val="en-IN"/>
        </w:rPr>
        <w:t>Facilitating introductions</w:t>
      </w:r>
    </w:p>
    <w:p w14:paraId="7302A3E0" w14:textId="77777777" w:rsidR="00BC04CC" w:rsidRPr="00BC04CC" w:rsidRDefault="00BC04CC" w:rsidP="00BC04CC">
      <w:pPr>
        <w:numPr>
          <w:ilvl w:val="0"/>
          <w:numId w:val="61"/>
        </w:numPr>
        <w:spacing w:before="0" w:line="240" w:lineRule="auto"/>
        <w:rPr>
          <w:lang w:val="en-IN"/>
        </w:rPr>
      </w:pPr>
      <w:r w:rsidRPr="00BC04CC">
        <w:rPr>
          <w:lang w:val="en-IN"/>
        </w:rPr>
        <w:t>Communication related to services</w:t>
      </w:r>
    </w:p>
    <w:p w14:paraId="4755C581" w14:textId="77777777" w:rsidR="00BC04CC" w:rsidRPr="00BC04CC" w:rsidRDefault="00BC04CC" w:rsidP="00BC04CC">
      <w:pPr>
        <w:numPr>
          <w:ilvl w:val="0"/>
          <w:numId w:val="61"/>
        </w:numPr>
        <w:spacing w:before="0" w:line="240" w:lineRule="auto"/>
        <w:rPr>
          <w:lang w:val="en-IN"/>
        </w:rPr>
      </w:pPr>
      <w:r w:rsidRPr="00BC04CC">
        <w:rPr>
          <w:lang w:val="en-IN"/>
        </w:rPr>
        <w:t>Legal compliance</w:t>
      </w:r>
    </w:p>
    <w:p w14:paraId="4086CCE4" w14:textId="77777777" w:rsidR="00BC04CC" w:rsidRPr="00BC04CC" w:rsidRDefault="00BC04CC" w:rsidP="00BC04CC">
      <w:pPr>
        <w:spacing w:before="0" w:line="240" w:lineRule="auto"/>
        <w:rPr>
          <w:lang w:val="en-IN"/>
        </w:rPr>
      </w:pPr>
      <w:r w:rsidRPr="00BC04CC">
        <w:rPr>
          <w:lang w:val="en-IN"/>
        </w:rPr>
        <w:t>We do not sell, trade, rent, or commercially exploit personal data.</w:t>
      </w:r>
    </w:p>
    <w:p w14:paraId="0E6F174E" w14:textId="77777777" w:rsidR="00BC04CC" w:rsidRPr="00BC04CC" w:rsidRDefault="00000000" w:rsidP="00BC04CC">
      <w:pPr>
        <w:spacing w:before="0" w:line="240" w:lineRule="auto"/>
        <w:rPr>
          <w:lang w:val="en-IN"/>
        </w:rPr>
      </w:pPr>
      <w:r>
        <w:rPr>
          <w:lang w:val="en-IN"/>
        </w:rPr>
        <w:pict w14:anchorId="208535AA">
          <v:rect id="_x0000_i1067" style="width:0;height:1.5pt" o:hralign="center" o:hrstd="t" o:hr="t" fillcolor="#a0a0a0" stroked="f"/>
        </w:pict>
      </w:r>
    </w:p>
    <w:p w14:paraId="56DDC1F5" w14:textId="77777777" w:rsidR="00BC04CC" w:rsidRPr="00BC04CC" w:rsidRDefault="00BC04CC" w:rsidP="00BC04CC">
      <w:pPr>
        <w:spacing w:before="0" w:line="240" w:lineRule="auto"/>
        <w:rPr>
          <w:b/>
          <w:bCs/>
          <w:lang w:val="en-IN"/>
        </w:rPr>
      </w:pPr>
      <w:r w:rsidRPr="00BC04CC">
        <w:rPr>
          <w:b/>
          <w:bCs/>
          <w:lang w:val="en-IN"/>
        </w:rPr>
        <w:t>5. Data Minimization</w:t>
      </w:r>
    </w:p>
    <w:p w14:paraId="1466BDCE" w14:textId="77777777" w:rsidR="00BC04CC" w:rsidRPr="00BC04CC" w:rsidRDefault="00BC04CC" w:rsidP="00BC04CC">
      <w:pPr>
        <w:spacing w:before="0" w:line="240" w:lineRule="auto"/>
        <w:rPr>
          <w:lang w:val="en-IN"/>
        </w:rPr>
      </w:pPr>
      <w:r w:rsidRPr="00BC04CC">
        <w:rPr>
          <w:lang w:val="en-IN"/>
        </w:rPr>
        <w:t>We collect only data reasonably necessary for curated matchmaking.</w:t>
      </w:r>
    </w:p>
    <w:p w14:paraId="448C4D98" w14:textId="77777777" w:rsidR="00BC04CC" w:rsidRPr="00BC04CC" w:rsidRDefault="00BC04CC" w:rsidP="00BC04CC">
      <w:pPr>
        <w:spacing w:before="0" w:line="240" w:lineRule="auto"/>
        <w:rPr>
          <w:lang w:val="en-IN"/>
        </w:rPr>
      </w:pPr>
      <w:r w:rsidRPr="00BC04CC">
        <w:rPr>
          <w:lang w:val="en-IN"/>
        </w:rPr>
        <w:t>We do not engage in mass data harvesting or automated profiling.</w:t>
      </w:r>
    </w:p>
    <w:p w14:paraId="55899E2E" w14:textId="77777777" w:rsidR="00BC04CC" w:rsidRPr="00BC04CC" w:rsidRDefault="00000000" w:rsidP="00BC04CC">
      <w:pPr>
        <w:spacing w:before="0" w:line="240" w:lineRule="auto"/>
        <w:rPr>
          <w:lang w:val="en-IN"/>
        </w:rPr>
      </w:pPr>
      <w:r>
        <w:rPr>
          <w:lang w:val="en-IN"/>
        </w:rPr>
        <w:pict w14:anchorId="31687594">
          <v:rect id="_x0000_i1068" style="width:0;height:1.5pt" o:hralign="center" o:hrstd="t" o:hr="t" fillcolor="#a0a0a0" stroked="f"/>
        </w:pict>
      </w:r>
    </w:p>
    <w:p w14:paraId="1B861C03" w14:textId="77777777" w:rsidR="00BC04CC" w:rsidRPr="00BC04CC" w:rsidRDefault="00BC04CC" w:rsidP="00BC04CC">
      <w:pPr>
        <w:spacing w:before="0" w:line="240" w:lineRule="auto"/>
        <w:rPr>
          <w:b/>
          <w:bCs/>
          <w:lang w:val="en-IN"/>
        </w:rPr>
      </w:pPr>
      <w:r w:rsidRPr="00BC04CC">
        <w:rPr>
          <w:b/>
          <w:bCs/>
          <w:lang w:val="en-IN"/>
        </w:rPr>
        <w:t>6. Data Sharing</w:t>
      </w:r>
    </w:p>
    <w:p w14:paraId="02ED55A4" w14:textId="77777777" w:rsidR="00BC04CC" w:rsidRPr="00BC04CC" w:rsidRDefault="00BC04CC" w:rsidP="00BC04CC">
      <w:pPr>
        <w:spacing w:before="0" w:line="240" w:lineRule="auto"/>
        <w:rPr>
          <w:lang w:val="en-IN"/>
        </w:rPr>
      </w:pPr>
      <w:r w:rsidRPr="00BC04CC">
        <w:rPr>
          <w:lang w:val="en-IN"/>
        </w:rPr>
        <w:t>Your data may be shared:</w:t>
      </w:r>
    </w:p>
    <w:p w14:paraId="65FB310B" w14:textId="77777777" w:rsidR="00BC04CC" w:rsidRPr="00BC04CC" w:rsidRDefault="00BC04CC" w:rsidP="00BC04CC">
      <w:pPr>
        <w:numPr>
          <w:ilvl w:val="0"/>
          <w:numId w:val="62"/>
        </w:numPr>
        <w:spacing w:before="0" w:line="240" w:lineRule="auto"/>
        <w:rPr>
          <w:lang w:val="en-IN"/>
        </w:rPr>
      </w:pPr>
      <w:r w:rsidRPr="00BC04CC">
        <w:rPr>
          <w:lang w:val="en-IN"/>
        </w:rPr>
        <w:t>With a prospective match (only after mutual interest and internal review)</w:t>
      </w:r>
    </w:p>
    <w:p w14:paraId="7095633D" w14:textId="77777777" w:rsidR="00BC04CC" w:rsidRPr="00BC04CC" w:rsidRDefault="00BC04CC" w:rsidP="00BC04CC">
      <w:pPr>
        <w:numPr>
          <w:ilvl w:val="0"/>
          <w:numId w:val="62"/>
        </w:numPr>
        <w:spacing w:before="0" w:line="240" w:lineRule="auto"/>
        <w:rPr>
          <w:lang w:val="en-IN"/>
        </w:rPr>
      </w:pPr>
      <w:r w:rsidRPr="00BC04CC">
        <w:rPr>
          <w:lang w:val="en-IN"/>
        </w:rPr>
        <w:t>With internal consultants on a need-to-know basis</w:t>
      </w:r>
    </w:p>
    <w:p w14:paraId="2E0D0FC0" w14:textId="77777777" w:rsidR="00BC04CC" w:rsidRPr="00BC04CC" w:rsidRDefault="00BC04CC" w:rsidP="00BC04CC">
      <w:pPr>
        <w:numPr>
          <w:ilvl w:val="0"/>
          <w:numId w:val="62"/>
        </w:numPr>
        <w:spacing w:before="0" w:line="240" w:lineRule="auto"/>
        <w:rPr>
          <w:lang w:val="en-IN"/>
        </w:rPr>
      </w:pPr>
      <w:r w:rsidRPr="00BC04CC">
        <w:rPr>
          <w:lang w:val="en-IN"/>
        </w:rPr>
        <w:t>With legal or regulatory authorities when required</w:t>
      </w:r>
    </w:p>
    <w:p w14:paraId="46220481" w14:textId="77777777" w:rsidR="00BC04CC" w:rsidRPr="00BC04CC" w:rsidRDefault="00BC04CC" w:rsidP="00BC04CC">
      <w:pPr>
        <w:spacing w:before="0" w:line="240" w:lineRule="auto"/>
        <w:rPr>
          <w:lang w:val="en-IN"/>
        </w:rPr>
      </w:pPr>
      <w:r w:rsidRPr="00BC04CC">
        <w:rPr>
          <w:lang w:val="en-IN"/>
        </w:rPr>
        <w:t>We do not publish profiles publicly.</w:t>
      </w:r>
    </w:p>
    <w:p w14:paraId="221394D8" w14:textId="77777777" w:rsidR="00BC04CC" w:rsidRPr="00BC04CC" w:rsidRDefault="00000000" w:rsidP="00BC04CC">
      <w:pPr>
        <w:spacing w:before="0" w:line="240" w:lineRule="auto"/>
        <w:rPr>
          <w:lang w:val="en-IN"/>
        </w:rPr>
      </w:pPr>
      <w:r>
        <w:rPr>
          <w:lang w:val="en-IN"/>
        </w:rPr>
        <w:pict w14:anchorId="0F7378CC">
          <v:rect id="_x0000_i1069" style="width:0;height:1.5pt" o:hralign="center" o:hrstd="t" o:hr="t" fillcolor="#a0a0a0" stroked="f"/>
        </w:pict>
      </w:r>
    </w:p>
    <w:p w14:paraId="6441DCFC" w14:textId="77777777" w:rsidR="00BC04CC" w:rsidRPr="00BC04CC" w:rsidRDefault="00BC04CC" w:rsidP="00BC04CC">
      <w:pPr>
        <w:spacing w:before="0" w:line="240" w:lineRule="auto"/>
        <w:rPr>
          <w:b/>
          <w:bCs/>
          <w:lang w:val="en-IN"/>
        </w:rPr>
      </w:pPr>
      <w:r w:rsidRPr="00BC04CC">
        <w:rPr>
          <w:b/>
          <w:bCs/>
          <w:lang w:val="en-IN"/>
        </w:rPr>
        <w:t>7. Cross-Border Data Transfers</w:t>
      </w:r>
    </w:p>
    <w:p w14:paraId="4DC7AA6E" w14:textId="77777777" w:rsidR="00BC04CC" w:rsidRPr="00BC04CC" w:rsidRDefault="00BC04CC" w:rsidP="00BC04CC">
      <w:pPr>
        <w:spacing w:before="0" w:line="240" w:lineRule="auto"/>
        <w:rPr>
          <w:lang w:val="en-IN"/>
        </w:rPr>
      </w:pPr>
      <w:r w:rsidRPr="00BC04CC">
        <w:rPr>
          <w:lang w:val="en-IN"/>
        </w:rPr>
        <w:t>For international matchmaking, data may be accessed across jurisdictions.</w:t>
      </w:r>
    </w:p>
    <w:p w14:paraId="7FE2139A" w14:textId="77777777" w:rsidR="00BC04CC" w:rsidRPr="00BC04CC" w:rsidRDefault="00BC04CC" w:rsidP="00BC04CC">
      <w:pPr>
        <w:spacing w:before="0" w:line="240" w:lineRule="auto"/>
        <w:rPr>
          <w:lang w:val="en-IN"/>
        </w:rPr>
      </w:pPr>
      <w:r w:rsidRPr="00BC04CC">
        <w:rPr>
          <w:lang w:val="en-IN"/>
        </w:rPr>
        <w:lastRenderedPageBreak/>
        <w:t>Such transfers occur with consent and in accordance with Indian law.</w:t>
      </w:r>
    </w:p>
    <w:p w14:paraId="1F16EC64" w14:textId="77777777" w:rsidR="00BC04CC" w:rsidRPr="00BC04CC" w:rsidRDefault="00000000" w:rsidP="00BC04CC">
      <w:pPr>
        <w:spacing w:before="0" w:line="240" w:lineRule="auto"/>
        <w:rPr>
          <w:lang w:val="en-IN"/>
        </w:rPr>
      </w:pPr>
      <w:r>
        <w:rPr>
          <w:lang w:val="en-IN"/>
        </w:rPr>
        <w:pict w14:anchorId="5BEDEF44">
          <v:rect id="_x0000_i1070" style="width:0;height:1.5pt" o:hralign="center" o:hrstd="t" o:hr="t" fillcolor="#a0a0a0" stroked="f"/>
        </w:pict>
      </w:r>
    </w:p>
    <w:p w14:paraId="4D776C1A" w14:textId="77777777" w:rsidR="00BC04CC" w:rsidRPr="00BC04CC" w:rsidRDefault="00BC04CC" w:rsidP="00BC04CC">
      <w:pPr>
        <w:spacing w:before="0" w:line="240" w:lineRule="auto"/>
        <w:rPr>
          <w:b/>
          <w:bCs/>
          <w:lang w:val="en-IN"/>
        </w:rPr>
      </w:pPr>
      <w:r w:rsidRPr="00BC04CC">
        <w:rPr>
          <w:b/>
          <w:bCs/>
          <w:lang w:val="en-IN"/>
        </w:rPr>
        <w:t>8. Data Security Measures</w:t>
      </w:r>
    </w:p>
    <w:p w14:paraId="797B0EFD" w14:textId="77777777" w:rsidR="00BC04CC" w:rsidRPr="00BC04CC" w:rsidRDefault="00BC04CC" w:rsidP="00BC04CC">
      <w:pPr>
        <w:spacing w:before="0" w:line="240" w:lineRule="auto"/>
        <w:rPr>
          <w:lang w:val="en-IN"/>
        </w:rPr>
      </w:pPr>
      <w:r w:rsidRPr="00BC04CC">
        <w:rPr>
          <w:lang w:val="en-IN"/>
        </w:rPr>
        <w:t>We implement reasonable security safeguards including:</w:t>
      </w:r>
    </w:p>
    <w:p w14:paraId="00FAEF2F" w14:textId="77777777" w:rsidR="00BC04CC" w:rsidRPr="00BC04CC" w:rsidRDefault="00BC04CC" w:rsidP="00BC04CC">
      <w:pPr>
        <w:numPr>
          <w:ilvl w:val="0"/>
          <w:numId w:val="63"/>
        </w:numPr>
        <w:spacing w:before="0" w:line="240" w:lineRule="auto"/>
        <w:rPr>
          <w:lang w:val="en-IN"/>
        </w:rPr>
      </w:pPr>
      <w:r w:rsidRPr="00BC04CC">
        <w:rPr>
          <w:lang w:val="en-IN"/>
        </w:rPr>
        <w:t>Restricted internal access</w:t>
      </w:r>
    </w:p>
    <w:p w14:paraId="35B68783" w14:textId="77777777" w:rsidR="00BC04CC" w:rsidRPr="00BC04CC" w:rsidRDefault="00BC04CC" w:rsidP="00BC04CC">
      <w:pPr>
        <w:numPr>
          <w:ilvl w:val="0"/>
          <w:numId w:val="63"/>
        </w:numPr>
        <w:spacing w:before="0" w:line="240" w:lineRule="auto"/>
        <w:rPr>
          <w:lang w:val="en-IN"/>
        </w:rPr>
      </w:pPr>
      <w:r w:rsidRPr="00BC04CC">
        <w:rPr>
          <w:lang w:val="en-IN"/>
        </w:rPr>
        <w:t>Secure storage systems</w:t>
      </w:r>
    </w:p>
    <w:p w14:paraId="3679713A" w14:textId="77777777" w:rsidR="00BC04CC" w:rsidRPr="00BC04CC" w:rsidRDefault="00BC04CC" w:rsidP="00BC04CC">
      <w:pPr>
        <w:numPr>
          <w:ilvl w:val="0"/>
          <w:numId w:val="63"/>
        </w:numPr>
        <w:spacing w:before="0" w:line="240" w:lineRule="auto"/>
        <w:rPr>
          <w:lang w:val="en-IN"/>
        </w:rPr>
      </w:pPr>
      <w:r w:rsidRPr="00BC04CC">
        <w:rPr>
          <w:lang w:val="en-IN"/>
        </w:rPr>
        <w:t>Confidential handling protocols</w:t>
      </w:r>
    </w:p>
    <w:p w14:paraId="6BF98BB2" w14:textId="77777777" w:rsidR="00BC04CC" w:rsidRPr="00BC04CC" w:rsidRDefault="00BC04CC" w:rsidP="00BC04CC">
      <w:pPr>
        <w:numPr>
          <w:ilvl w:val="0"/>
          <w:numId w:val="63"/>
        </w:numPr>
        <w:spacing w:before="0" w:line="240" w:lineRule="auto"/>
        <w:rPr>
          <w:lang w:val="en-IN"/>
        </w:rPr>
      </w:pPr>
      <w:r w:rsidRPr="00BC04CC">
        <w:rPr>
          <w:lang w:val="en-IN"/>
        </w:rPr>
        <w:t>Limited profile circulation</w:t>
      </w:r>
    </w:p>
    <w:p w14:paraId="5F710C65" w14:textId="77777777" w:rsidR="00BC04CC" w:rsidRPr="00BC04CC" w:rsidRDefault="00BC04CC" w:rsidP="00BC04CC">
      <w:pPr>
        <w:spacing w:before="0" w:line="240" w:lineRule="auto"/>
        <w:rPr>
          <w:lang w:val="en-IN"/>
        </w:rPr>
      </w:pPr>
      <w:r w:rsidRPr="00BC04CC">
        <w:rPr>
          <w:lang w:val="en-IN"/>
        </w:rPr>
        <w:t>However, no digital transmission can be guaranteed 100% secure.</w:t>
      </w:r>
    </w:p>
    <w:p w14:paraId="0EF56BB7" w14:textId="77777777" w:rsidR="00BC04CC" w:rsidRPr="00BC04CC" w:rsidRDefault="00000000" w:rsidP="00BC04CC">
      <w:pPr>
        <w:spacing w:before="0" w:line="240" w:lineRule="auto"/>
        <w:rPr>
          <w:lang w:val="en-IN"/>
        </w:rPr>
      </w:pPr>
      <w:r>
        <w:rPr>
          <w:lang w:val="en-IN"/>
        </w:rPr>
        <w:pict w14:anchorId="5200F6A4">
          <v:rect id="_x0000_i1071" style="width:0;height:1.5pt" o:hralign="center" o:hrstd="t" o:hr="t" fillcolor="#a0a0a0" stroked="f"/>
        </w:pict>
      </w:r>
    </w:p>
    <w:p w14:paraId="783209F8" w14:textId="77777777" w:rsidR="00BC04CC" w:rsidRPr="00BC04CC" w:rsidRDefault="00BC04CC" w:rsidP="00BC04CC">
      <w:pPr>
        <w:spacing w:before="0" w:line="240" w:lineRule="auto"/>
        <w:rPr>
          <w:b/>
          <w:bCs/>
          <w:lang w:val="en-IN"/>
        </w:rPr>
      </w:pPr>
      <w:r w:rsidRPr="00BC04CC">
        <w:rPr>
          <w:b/>
          <w:bCs/>
          <w:lang w:val="en-IN"/>
        </w:rPr>
        <w:t>9. Data Retention</w:t>
      </w:r>
    </w:p>
    <w:p w14:paraId="32B55BAA" w14:textId="77777777" w:rsidR="00BC04CC" w:rsidRPr="00BC04CC" w:rsidRDefault="00BC04CC" w:rsidP="00BC04CC">
      <w:pPr>
        <w:spacing w:before="0" w:line="240" w:lineRule="auto"/>
        <w:rPr>
          <w:lang w:val="en-IN"/>
        </w:rPr>
      </w:pPr>
      <w:r w:rsidRPr="00BC04CC">
        <w:rPr>
          <w:lang w:val="en-IN"/>
        </w:rPr>
        <w:t>Data is retained:</w:t>
      </w:r>
    </w:p>
    <w:p w14:paraId="728A6A3D" w14:textId="77777777" w:rsidR="00BC04CC" w:rsidRPr="00BC04CC" w:rsidRDefault="00BC04CC" w:rsidP="00BC04CC">
      <w:pPr>
        <w:numPr>
          <w:ilvl w:val="0"/>
          <w:numId w:val="64"/>
        </w:numPr>
        <w:spacing w:before="0" w:line="240" w:lineRule="auto"/>
        <w:rPr>
          <w:lang w:val="en-IN"/>
        </w:rPr>
      </w:pPr>
      <w:r w:rsidRPr="00BC04CC">
        <w:rPr>
          <w:lang w:val="en-IN"/>
        </w:rPr>
        <w:t>During active engagement</w:t>
      </w:r>
    </w:p>
    <w:p w14:paraId="431A8C10" w14:textId="77777777" w:rsidR="00BC04CC" w:rsidRPr="00BC04CC" w:rsidRDefault="00BC04CC" w:rsidP="00BC04CC">
      <w:pPr>
        <w:numPr>
          <w:ilvl w:val="0"/>
          <w:numId w:val="64"/>
        </w:numPr>
        <w:spacing w:before="0" w:line="240" w:lineRule="auto"/>
        <w:rPr>
          <w:lang w:val="en-IN"/>
        </w:rPr>
      </w:pPr>
      <w:r w:rsidRPr="00BC04CC">
        <w:rPr>
          <w:lang w:val="en-IN"/>
        </w:rPr>
        <w:t>For reasonable business record retention thereafter</w:t>
      </w:r>
    </w:p>
    <w:p w14:paraId="6C7C1CD9" w14:textId="77777777" w:rsidR="00BC04CC" w:rsidRPr="00BC04CC" w:rsidRDefault="00BC04CC" w:rsidP="00BC04CC">
      <w:pPr>
        <w:numPr>
          <w:ilvl w:val="0"/>
          <w:numId w:val="64"/>
        </w:numPr>
        <w:spacing w:before="0" w:line="240" w:lineRule="auto"/>
        <w:rPr>
          <w:lang w:val="en-IN"/>
        </w:rPr>
      </w:pPr>
      <w:r w:rsidRPr="00BC04CC">
        <w:rPr>
          <w:lang w:val="en-IN"/>
        </w:rPr>
        <w:t>Until withdrawal of consent (unless legal retention is required)</w:t>
      </w:r>
    </w:p>
    <w:p w14:paraId="706BA545" w14:textId="77777777" w:rsidR="00BC04CC" w:rsidRPr="00BC04CC" w:rsidRDefault="00BC04CC" w:rsidP="00BC04CC">
      <w:pPr>
        <w:spacing w:before="0" w:line="240" w:lineRule="auto"/>
        <w:rPr>
          <w:lang w:val="en-IN"/>
        </w:rPr>
      </w:pPr>
      <w:r w:rsidRPr="00BC04CC">
        <w:rPr>
          <w:lang w:val="en-IN"/>
        </w:rPr>
        <w:t>Inactive profiles may be securely archived or deleted.</w:t>
      </w:r>
    </w:p>
    <w:p w14:paraId="6CB02C65" w14:textId="77777777" w:rsidR="00BC04CC" w:rsidRPr="00BC04CC" w:rsidRDefault="00000000" w:rsidP="00BC04CC">
      <w:pPr>
        <w:spacing w:before="0" w:line="240" w:lineRule="auto"/>
        <w:rPr>
          <w:lang w:val="en-IN"/>
        </w:rPr>
      </w:pPr>
      <w:r>
        <w:rPr>
          <w:lang w:val="en-IN"/>
        </w:rPr>
        <w:pict w14:anchorId="0A02E3D9">
          <v:rect id="_x0000_i1072" style="width:0;height:1.5pt" o:hralign="center" o:hrstd="t" o:hr="t" fillcolor="#a0a0a0" stroked="f"/>
        </w:pict>
      </w:r>
    </w:p>
    <w:p w14:paraId="3DA400EC" w14:textId="77777777" w:rsidR="00BC04CC" w:rsidRPr="00BC04CC" w:rsidRDefault="00BC04CC" w:rsidP="00BC04CC">
      <w:pPr>
        <w:spacing w:before="0" w:line="240" w:lineRule="auto"/>
        <w:rPr>
          <w:b/>
          <w:bCs/>
          <w:lang w:val="en-IN"/>
        </w:rPr>
      </w:pPr>
      <w:r w:rsidRPr="00BC04CC">
        <w:rPr>
          <w:b/>
          <w:bCs/>
          <w:lang w:val="en-IN"/>
        </w:rPr>
        <w:t>10. Data Principal Rights (Under DPDP Act)</w:t>
      </w:r>
    </w:p>
    <w:p w14:paraId="57C43CAB" w14:textId="77777777" w:rsidR="00BC04CC" w:rsidRPr="00BC04CC" w:rsidRDefault="00BC04CC" w:rsidP="00BC04CC">
      <w:pPr>
        <w:spacing w:before="0" w:line="240" w:lineRule="auto"/>
        <w:rPr>
          <w:lang w:val="en-IN"/>
        </w:rPr>
      </w:pPr>
      <w:r w:rsidRPr="00BC04CC">
        <w:rPr>
          <w:lang w:val="en-IN"/>
        </w:rPr>
        <w:t>You have the right to:</w:t>
      </w:r>
    </w:p>
    <w:p w14:paraId="1E584B48" w14:textId="77777777" w:rsidR="00BC04CC" w:rsidRPr="00BC04CC" w:rsidRDefault="00BC04CC" w:rsidP="00BC04CC">
      <w:pPr>
        <w:numPr>
          <w:ilvl w:val="0"/>
          <w:numId w:val="65"/>
        </w:numPr>
        <w:spacing w:before="0" w:line="240" w:lineRule="auto"/>
        <w:rPr>
          <w:lang w:val="en-IN"/>
        </w:rPr>
      </w:pPr>
      <w:r w:rsidRPr="00BC04CC">
        <w:rPr>
          <w:lang w:val="en-IN"/>
        </w:rPr>
        <w:t>Access personal data</w:t>
      </w:r>
    </w:p>
    <w:p w14:paraId="3C4CD6DC" w14:textId="77777777" w:rsidR="00BC04CC" w:rsidRPr="00BC04CC" w:rsidRDefault="00BC04CC" w:rsidP="00BC04CC">
      <w:pPr>
        <w:numPr>
          <w:ilvl w:val="0"/>
          <w:numId w:val="65"/>
        </w:numPr>
        <w:spacing w:before="0" w:line="240" w:lineRule="auto"/>
        <w:rPr>
          <w:lang w:val="en-IN"/>
        </w:rPr>
      </w:pPr>
      <w:r w:rsidRPr="00BC04CC">
        <w:rPr>
          <w:lang w:val="en-IN"/>
        </w:rPr>
        <w:t>Request correction or updating</w:t>
      </w:r>
    </w:p>
    <w:p w14:paraId="6ADB7742" w14:textId="77777777" w:rsidR="00BC04CC" w:rsidRPr="00BC04CC" w:rsidRDefault="00BC04CC" w:rsidP="00BC04CC">
      <w:pPr>
        <w:numPr>
          <w:ilvl w:val="0"/>
          <w:numId w:val="65"/>
        </w:numPr>
        <w:spacing w:before="0" w:line="240" w:lineRule="auto"/>
        <w:rPr>
          <w:lang w:val="en-IN"/>
        </w:rPr>
      </w:pPr>
      <w:r w:rsidRPr="00BC04CC">
        <w:rPr>
          <w:lang w:val="en-IN"/>
        </w:rPr>
        <w:t>Request erasure of personal data</w:t>
      </w:r>
    </w:p>
    <w:p w14:paraId="007B07CE" w14:textId="77777777" w:rsidR="00BC04CC" w:rsidRPr="00BC04CC" w:rsidRDefault="00BC04CC" w:rsidP="00BC04CC">
      <w:pPr>
        <w:numPr>
          <w:ilvl w:val="0"/>
          <w:numId w:val="65"/>
        </w:numPr>
        <w:spacing w:before="0" w:line="240" w:lineRule="auto"/>
        <w:rPr>
          <w:lang w:val="en-IN"/>
        </w:rPr>
      </w:pPr>
      <w:r w:rsidRPr="00BC04CC">
        <w:rPr>
          <w:lang w:val="en-IN"/>
        </w:rPr>
        <w:t>Withdraw consent</w:t>
      </w:r>
    </w:p>
    <w:p w14:paraId="0AE721D0" w14:textId="77777777" w:rsidR="00BC04CC" w:rsidRPr="00BC04CC" w:rsidRDefault="00BC04CC" w:rsidP="00BC04CC">
      <w:pPr>
        <w:numPr>
          <w:ilvl w:val="0"/>
          <w:numId w:val="65"/>
        </w:numPr>
        <w:spacing w:before="0" w:line="240" w:lineRule="auto"/>
        <w:rPr>
          <w:lang w:val="en-IN"/>
        </w:rPr>
      </w:pPr>
      <w:r w:rsidRPr="00BC04CC">
        <w:rPr>
          <w:lang w:val="en-IN"/>
        </w:rPr>
        <w:t>Grievance redressal</w:t>
      </w:r>
    </w:p>
    <w:p w14:paraId="6008CFF9" w14:textId="77777777" w:rsidR="00BC04CC" w:rsidRPr="00BC04CC" w:rsidRDefault="00BC04CC" w:rsidP="00BC04CC">
      <w:pPr>
        <w:spacing w:before="0" w:line="240" w:lineRule="auto"/>
        <w:rPr>
          <w:lang w:val="en-IN"/>
        </w:rPr>
      </w:pPr>
      <w:r w:rsidRPr="00BC04CC">
        <w:rPr>
          <w:lang w:val="en-IN"/>
        </w:rPr>
        <w:t>Requests may be submitted to our Grievance Officer (details below).</w:t>
      </w:r>
    </w:p>
    <w:p w14:paraId="4D1F7DA1" w14:textId="77777777" w:rsidR="00BC04CC" w:rsidRPr="00BC04CC" w:rsidRDefault="00000000" w:rsidP="00BC04CC">
      <w:pPr>
        <w:spacing w:before="0" w:line="240" w:lineRule="auto"/>
        <w:rPr>
          <w:lang w:val="en-IN"/>
        </w:rPr>
      </w:pPr>
      <w:r>
        <w:rPr>
          <w:lang w:val="en-IN"/>
        </w:rPr>
        <w:pict w14:anchorId="2BEBAF62">
          <v:rect id="_x0000_i1073" style="width:0;height:1.5pt" o:hralign="center" o:hrstd="t" o:hr="t" fillcolor="#a0a0a0" stroked="f"/>
        </w:pict>
      </w:r>
    </w:p>
    <w:p w14:paraId="4C235684" w14:textId="77777777" w:rsidR="00BC04CC" w:rsidRPr="00BC04CC" w:rsidRDefault="00BC04CC" w:rsidP="00BC04CC">
      <w:pPr>
        <w:spacing w:before="0" w:line="240" w:lineRule="auto"/>
        <w:rPr>
          <w:b/>
          <w:bCs/>
          <w:lang w:val="en-IN"/>
        </w:rPr>
      </w:pPr>
      <w:r w:rsidRPr="00BC04CC">
        <w:rPr>
          <w:b/>
          <w:bCs/>
          <w:lang w:val="en-IN"/>
        </w:rPr>
        <w:t>11. Grievance Redressal Officer</w:t>
      </w:r>
    </w:p>
    <w:p w14:paraId="02BAD54E" w14:textId="77777777" w:rsidR="00BC04CC" w:rsidRPr="00BC04CC" w:rsidRDefault="00BC04CC" w:rsidP="00BC04CC">
      <w:pPr>
        <w:spacing w:before="0" w:line="240" w:lineRule="auto"/>
        <w:rPr>
          <w:lang w:val="en-IN"/>
        </w:rPr>
      </w:pPr>
      <w:r w:rsidRPr="00BC04CC">
        <w:rPr>
          <w:lang w:val="en-IN"/>
        </w:rPr>
        <w:t>In compliance with Indian law, we designate:</w:t>
      </w:r>
    </w:p>
    <w:p w14:paraId="5495D286" w14:textId="43B86BD5" w:rsidR="00BC04CC" w:rsidRPr="00BC04CC" w:rsidRDefault="00BC04CC" w:rsidP="00BC04CC">
      <w:pPr>
        <w:spacing w:before="0" w:line="240" w:lineRule="auto"/>
        <w:rPr>
          <w:lang w:val="en-IN"/>
        </w:rPr>
      </w:pPr>
      <w:r w:rsidRPr="00BC04CC">
        <w:rPr>
          <w:b/>
          <w:bCs/>
          <w:lang w:val="en-IN"/>
        </w:rPr>
        <w:t>Grievance Officer</w:t>
      </w:r>
      <w:r w:rsidRPr="00BC04CC">
        <w:rPr>
          <w:lang w:val="en-IN"/>
        </w:rPr>
        <w:br/>
      </w:r>
      <w:proofErr w:type="spellStart"/>
      <w:r w:rsidRPr="00BC04CC">
        <w:rPr>
          <w:lang w:val="en-IN"/>
        </w:rPr>
        <w:t>Vivahe</w:t>
      </w:r>
      <w:proofErr w:type="spellEnd"/>
      <w:r w:rsidRPr="00BC04CC">
        <w:rPr>
          <w:lang w:val="en-IN"/>
        </w:rPr>
        <w:t>’ Matrimony Solutions</w:t>
      </w:r>
      <w:r w:rsidRPr="00BC04CC">
        <w:rPr>
          <w:lang w:val="en-IN"/>
        </w:rPr>
        <w:br/>
        <w:t xml:space="preserve">Email: </w:t>
      </w:r>
      <w:r>
        <w:rPr>
          <w:lang w:val="en-IN"/>
        </w:rPr>
        <w:t>Vivahematrimony@gmail.com</w:t>
      </w:r>
      <w:r w:rsidRPr="00BC04CC">
        <w:rPr>
          <w:lang w:val="en-IN"/>
        </w:rPr>
        <w:br/>
        <w:t xml:space="preserve">Address: </w:t>
      </w:r>
      <w:r>
        <w:rPr>
          <w:lang w:val="en-IN"/>
        </w:rPr>
        <w:t>A0201 Godrej Oasis, Sector 88A Gurgaon 122505, Haryana, India</w:t>
      </w:r>
    </w:p>
    <w:p w14:paraId="12BA3993" w14:textId="77777777" w:rsidR="00BC04CC" w:rsidRPr="00BC04CC" w:rsidRDefault="00BC04CC" w:rsidP="00BC04CC">
      <w:pPr>
        <w:spacing w:before="0" w:line="240" w:lineRule="auto"/>
        <w:rPr>
          <w:lang w:val="en-IN"/>
        </w:rPr>
      </w:pPr>
      <w:r w:rsidRPr="00BC04CC">
        <w:rPr>
          <w:lang w:val="en-IN"/>
        </w:rPr>
        <w:t>Grievances will be acknowledged within a reasonable timeframe as prescribed by law.</w:t>
      </w:r>
    </w:p>
    <w:p w14:paraId="0D3F6D2F" w14:textId="77777777" w:rsidR="00BC04CC" w:rsidRPr="00BC04CC" w:rsidRDefault="00000000" w:rsidP="00BC04CC">
      <w:pPr>
        <w:spacing w:before="0" w:line="240" w:lineRule="auto"/>
        <w:rPr>
          <w:lang w:val="en-IN"/>
        </w:rPr>
      </w:pPr>
      <w:r>
        <w:rPr>
          <w:lang w:val="en-IN"/>
        </w:rPr>
        <w:pict w14:anchorId="0BB41B3F">
          <v:rect id="_x0000_i1074" style="width:0;height:1.5pt" o:hralign="center" o:hrstd="t" o:hr="t" fillcolor="#a0a0a0" stroked="f"/>
        </w:pict>
      </w:r>
    </w:p>
    <w:p w14:paraId="554C6111" w14:textId="77777777" w:rsidR="00BC04CC" w:rsidRPr="00BC04CC" w:rsidRDefault="00BC04CC" w:rsidP="00BC04CC">
      <w:pPr>
        <w:spacing w:before="0" w:line="240" w:lineRule="auto"/>
        <w:rPr>
          <w:b/>
          <w:bCs/>
          <w:lang w:val="en-IN"/>
        </w:rPr>
      </w:pPr>
      <w:r w:rsidRPr="00BC04CC">
        <w:rPr>
          <w:b/>
          <w:bCs/>
          <w:lang w:val="en-IN"/>
        </w:rPr>
        <w:t>12. Children’s Data</w:t>
      </w:r>
    </w:p>
    <w:p w14:paraId="6E349D78" w14:textId="77777777" w:rsidR="00BC04CC" w:rsidRPr="00BC04CC" w:rsidRDefault="00BC04CC" w:rsidP="00BC04CC">
      <w:pPr>
        <w:spacing w:before="0" w:line="240" w:lineRule="auto"/>
        <w:rPr>
          <w:lang w:val="en-IN"/>
        </w:rPr>
      </w:pPr>
      <w:r w:rsidRPr="00BC04CC">
        <w:rPr>
          <w:lang w:val="en-IN"/>
        </w:rPr>
        <w:t>We do not knowingly collect personal data of individuals below 18 years of age.</w:t>
      </w:r>
    </w:p>
    <w:p w14:paraId="7389EBB1" w14:textId="77777777" w:rsidR="00BC04CC" w:rsidRPr="00BC04CC" w:rsidRDefault="00000000" w:rsidP="00BC04CC">
      <w:pPr>
        <w:spacing w:before="0" w:line="240" w:lineRule="auto"/>
        <w:rPr>
          <w:lang w:val="en-IN"/>
        </w:rPr>
      </w:pPr>
      <w:r>
        <w:rPr>
          <w:lang w:val="en-IN"/>
        </w:rPr>
        <w:pict w14:anchorId="1785EECB">
          <v:rect id="_x0000_i1075" style="width:0;height:1.5pt" o:hralign="center" o:hrstd="t" o:hr="t" fillcolor="#a0a0a0" stroked="f"/>
        </w:pict>
      </w:r>
    </w:p>
    <w:p w14:paraId="0D23E31C" w14:textId="77777777" w:rsidR="00BC04CC" w:rsidRPr="00BC04CC" w:rsidRDefault="00BC04CC" w:rsidP="00BC04CC">
      <w:pPr>
        <w:spacing w:before="0" w:line="240" w:lineRule="auto"/>
        <w:rPr>
          <w:b/>
          <w:bCs/>
          <w:lang w:val="en-IN"/>
        </w:rPr>
      </w:pPr>
      <w:r w:rsidRPr="00BC04CC">
        <w:rPr>
          <w:b/>
          <w:bCs/>
          <w:lang w:val="en-IN"/>
        </w:rPr>
        <w:t>13. High-Profile &amp; Public Figures</w:t>
      </w:r>
    </w:p>
    <w:p w14:paraId="34CC5BC0" w14:textId="77777777" w:rsidR="00BC04CC" w:rsidRPr="00BC04CC" w:rsidRDefault="00BC04CC" w:rsidP="00BC04CC">
      <w:pPr>
        <w:spacing w:before="0" w:line="240" w:lineRule="auto"/>
        <w:rPr>
          <w:lang w:val="en-IN"/>
        </w:rPr>
      </w:pPr>
      <w:r w:rsidRPr="00BC04CC">
        <w:rPr>
          <w:lang w:val="en-IN"/>
        </w:rPr>
        <w:t>Enhanced confidentiality measures apply for:</w:t>
      </w:r>
    </w:p>
    <w:p w14:paraId="1EE89F88" w14:textId="77777777" w:rsidR="00BC04CC" w:rsidRPr="00BC04CC" w:rsidRDefault="00BC04CC" w:rsidP="00BC04CC">
      <w:pPr>
        <w:numPr>
          <w:ilvl w:val="0"/>
          <w:numId w:val="66"/>
        </w:numPr>
        <w:spacing w:before="0" w:line="240" w:lineRule="auto"/>
        <w:rPr>
          <w:lang w:val="en-IN"/>
        </w:rPr>
      </w:pPr>
      <w:r w:rsidRPr="00BC04CC">
        <w:rPr>
          <w:lang w:val="en-IN"/>
        </w:rPr>
        <w:t>Public figures</w:t>
      </w:r>
    </w:p>
    <w:p w14:paraId="5D3CE285" w14:textId="77777777" w:rsidR="00BC04CC" w:rsidRPr="00BC04CC" w:rsidRDefault="00BC04CC" w:rsidP="00BC04CC">
      <w:pPr>
        <w:numPr>
          <w:ilvl w:val="0"/>
          <w:numId w:val="66"/>
        </w:numPr>
        <w:spacing w:before="0" w:line="240" w:lineRule="auto"/>
        <w:rPr>
          <w:lang w:val="en-IN"/>
        </w:rPr>
      </w:pPr>
      <w:r w:rsidRPr="00BC04CC">
        <w:rPr>
          <w:lang w:val="en-IN"/>
        </w:rPr>
        <w:t>Politically exposed persons</w:t>
      </w:r>
    </w:p>
    <w:p w14:paraId="03CAF86A" w14:textId="77777777" w:rsidR="00BC04CC" w:rsidRPr="00BC04CC" w:rsidRDefault="00BC04CC" w:rsidP="00BC04CC">
      <w:pPr>
        <w:numPr>
          <w:ilvl w:val="0"/>
          <w:numId w:val="66"/>
        </w:numPr>
        <w:spacing w:before="0" w:line="240" w:lineRule="auto"/>
        <w:rPr>
          <w:lang w:val="en-IN"/>
        </w:rPr>
      </w:pPr>
      <w:r w:rsidRPr="00BC04CC">
        <w:rPr>
          <w:lang w:val="en-IN"/>
        </w:rPr>
        <w:t>Business leaders</w:t>
      </w:r>
    </w:p>
    <w:p w14:paraId="1CA8A3CC" w14:textId="77777777" w:rsidR="00BC04CC" w:rsidRPr="00BC04CC" w:rsidRDefault="00BC04CC" w:rsidP="00BC04CC">
      <w:pPr>
        <w:spacing w:before="0" w:line="240" w:lineRule="auto"/>
        <w:rPr>
          <w:lang w:val="en-IN"/>
        </w:rPr>
      </w:pPr>
      <w:r w:rsidRPr="00BC04CC">
        <w:rPr>
          <w:lang w:val="en-IN"/>
        </w:rPr>
        <w:t>Special handling protocols may include additional NDAs.</w:t>
      </w:r>
    </w:p>
    <w:p w14:paraId="0CA07FCF" w14:textId="77777777" w:rsidR="00BC04CC" w:rsidRPr="00BC04CC" w:rsidRDefault="00000000" w:rsidP="00BC04CC">
      <w:pPr>
        <w:spacing w:before="0" w:line="240" w:lineRule="auto"/>
        <w:rPr>
          <w:lang w:val="en-IN"/>
        </w:rPr>
      </w:pPr>
      <w:r>
        <w:rPr>
          <w:lang w:val="en-IN"/>
        </w:rPr>
        <w:pict w14:anchorId="0826B059">
          <v:rect id="_x0000_i1076" style="width:0;height:1.5pt" o:hralign="center" o:hrstd="t" o:hr="t" fillcolor="#a0a0a0" stroked="f"/>
        </w:pict>
      </w:r>
    </w:p>
    <w:p w14:paraId="0453F29B" w14:textId="77777777" w:rsidR="00BC04CC" w:rsidRPr="00BC04CC" w:rsidRDefault="00BC04CC" w:rsidP="00BC04CC">
      <w:pPr>
        <w:spacing w:before="0" w:line="240" w:lineRule="auto"/>
        <w:rPr>
          <w:b/>
          <w:bCs/>
          <w:lang w:val="en-IN"/>
        </w:rPr>
      </w:pPr>
      <w:r w:rsidRPr="00BC04CC">
        <w:rPr>
          <w:b/>
          <w:bCs/>
          <w:lang w:val="en-IN"/>
        </w:rPr>
        <w:t>14. Updates to Policy</w:t>
      </w:r>
    </w:p>
    <w:p w14:paraId="238EE5F3" w14:textId="77777777" w:rsidR="00BC04CC" w:rsidRPr="00BC04CC" w:rsidRDefault="00BC04CC" w:rsidP="00BC04CC">
      <w:pPr>
        <w:spacing w:before="0" w:line="240" w:lineRule="auto"/>
        <w:rPr>
          <w:lang w:val="en-IN"/>
        </w:rPr>
      </w:pPr>
      <w:r w:rsidRPr="00BC04CC">
        <w:rPr>
          <w:lang w:val="en-IN"/>
        </w:rPr>
        <w:t>We may revise this policy from time to time.</w:t>
      </w:r>
    </w:p>
    <w:p w14:paraId="3C185340" w14:textId="77777777" w:rsidR="00BC04CC" w:rsidRPr="00BC04CC" w:rsidRDefault="00BC04CC" w:rsidP="00BC04CC">
      <w:pPr>
        <w:spacing w:before="0" w:line="240" w:lineRule="auto"/>
        <w:rPr>
          <w:lang w:val="en-IN"/>
        </w:rPr>
      </w:pPr>
      <w:r w:rsidRPr="00BC04CC">
        <w:rPr>
          <w:lang w:val="en-IN"/>
        </w:rPr>
        <w:t>The updated version shall be effective upon publication on our website.</w:t>
      </w:r>
    </w:p>
    <w:p w14:paraId="0C3E8C07" w14:textId="77777777" w:rsidR="00BC04CC" w:rsidRPr="00BC04CC" w:rsidRDefault="00000000" w:rsidP="00BC04CC">
      <w:pPr>
        <w:spacing w:before="0" w:line="240" w:lineRule="auto"/>
        <w:rPr>
          <w:lang w:val="en-IN"/>
        </w:rPr>
      </w:pPr>
      <w:r>
        <w:rPr>
          <w:lang w:val="en-IN"/>
        </w:rPr>
        <w:pict w14:anchorId="4F480E90">
          <v:rect id="_x0000_i1077" style="width:0;height:1.5pt" o:hralign="center" o:hrstd="t" o:hr="t" fillcolor="#a0a0a0" stroked="f"/>
        </w:pict>
      </w:r>
    </w:p>
    <w:p w14:paraId="562EBB67" w14:textId="77777777" w:rsidR="00BC04CC" w:rsidRPr="00BC04CC" w:rsidRDefault="00BC04CC" w:rsidP="00BC04CC">
      <w:pPr>
        <w:spacing w:before="0" w:line="240" w:lineRule="auto"/>
        <w:rPr>
          <w:lang w:val="en-IN"/>
        </w:rPr>
      </w:pPr>
      <w:r w:rsidRPr="00BC04CC">
        <w:rPr>
          <w:lang w:val="en-IN"/>
        </w:rPr>
        <w:t>By submitting personal information, you confirm that you have read, understood, and consent to the collection and processing of your data in accordance with this Policy.</w:t>
      </w:r>
    </w:p>
    <w:p w14:paraId="006CEF43" w14:textId="77777777" w:rsidR="00BC04CC" w:rsidRPr="00BC04CC" w:rsidRDefault="00BC04CC" w:rsidP="00BC04CC">
      <w:pPr>
        <w:spacing w:before="0" w:line="240" w:lineRule="auto"/>
        <w:rPr>
          <w:vanish/>
          <w:lang w:val="en-IN"/>
        </w:rPr>
      </w:pPr>
      <w:r w:rsidRPr="00BC04CC">
        <w:rPr>
          <w:vanish/>
          <w:lang w:val="en-IN"/>
        </w:rPr>
        <w:t>Bottom of Form</w:t>
      </w:r>
    </w:p>
    <w:p w14:paraId="20F64B42" w14:textId="77777777" w:rsidR="004176B3" w:rsidRDefault="004176B3">
      <w:pPr>
        <w:spacing w:before="0" w:line="240" w:lineRule="auto"/>
        <w:rPr>
          <w:lang w:val="en-IN"/>
        </w:rPr>
      </w:pPr>
    </w:p>
    <w:sectPr w:rsidR="004176B3" w:rsidSect="0054317C">
      <w:pgSz w:w="12240" w:h="15840"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57EB9" w14:textId="77777777" w:rsidR="00A17D88" w:rsidRDefault="00A17D88" w:rsidP="00315A80">
      <w:r>
        <w:separator/>
      </w:r>
    </w:p>
  </w:endnote>
  <w:endnote w:type="continuationSeparator" w:id="0">
    <w:p w14:paraId="76323BAD" w14:textId="77777777" w:rsidR="00A17D88" w:rsidRDefault="00A17D88" w:rsidP="0031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8FDB" w14:textId="77777777" w:rsidR="00A17D88" w:rsidRDefault="00A17D88" w:rsidP="00315A80">
      <w:r>
        <w:separator/>
      </w:r>
    </w:p>
  </w:footnote>
  <w:footnote w:type="continuationSeparator" w:id="0">
    <w:p w14:paraId="5D4783D4" w14:textId="77777777" w:rsidR="00A17D88" w:rsidRDefault="00A17D88" w:rsidP="00315A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0C22FA"/>
    <w:multiLevelType w:val="multilevel"/>
    <w:tmpl w:val="0BA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938"/>
    <w:multiLevelType w:val="multilevel"/>
    <w:tmpl w:val="735C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A4899"/>
    <w:multiLevelType w:val="multilevel"/>
    <w:tmpl w:val="9FF0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46B29"/>
    <w:multiLevelType w:val="multilevel"/>
    <w:tmpl w:val="A7A0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E18BC"/>
    <w:multiLevelType w:val="multilevel"/>
    <w:tmpl w:val="18E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31544"/>
    <w:multiLevelType w:val="multilevel"/>
    <w:tmpl w:val="F4B6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39C1"/>
    <w:multiLevelType w:val="multilevel"/>
    <w:tmpl w:val="A6A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B2F74"/>
    <w:multiLevelType w:val="hybridMultilevel"/>
    <w:tmpl w:val="5CE09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0A1D87"/>
    <w:multiLevelType w:val="multilevel"/>
    <w:tmpl w:val="FB7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11A93"/>
    <w:multiLevelType w:val="hybridMultilevel"/>
    <w:tmpl w:val="6B1EE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B73F12"/>
    <w:multiLevelType w:val="multilevel"/>
    <w:tmpl w:val="B4D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E1058"/>
    <w:multiLevelType w:val="multilevel"/>
    <w:tmpl w:val="751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F1DC8"/>
    <w:multiLevelType w:val="multilevel"/>
    <w:tmpl w:val="5BA0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F4E61"/>
    <w:multiLevelType w:val="multilevel"/>
    <w:tmpl w:val="683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C5FA8"/>
    <w:multiLevelType w:val="hybridMultilevel"/>
    <w:tmpl w:val="D1D44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FA576F"/>
    <w:multiLevelType w:val="hybridMultilevel"/>
    <w:tmpl w:val="21143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C2444E"/>
    <w:multiLevelType w:val="multilevel"/>
    <w:tmpl w:val="2AE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C1472"/>
    <w:multiLevelType w:val="multilevel"/>
    <w:tmpl w:val="283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E5058"/>
    <w:multiLevelType w:val="multilevel"/>
    <w:tmpl w:val="08A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55CEE"/>
    <w:multiLevelType w:val="multilevel"/>
    <w:tmpl w:val="DA3A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576CD"/>
    <w:multiLevelType w:val="multilevel"/>
    <w:tmpl w:val="D9B8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EC17D8"/>
    <w:multiLevelType w:val="multilevel"/>
    <w:tmpl w:val="D84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F3451"/>
    <w:multiLevelType w:val="multilevel"/>
    <w:tmpl w:val="87F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85912"/>
    <w:multiLevelType w:val="multilevel"/>
    <w:tmpl w:val="7FF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D6EC8"/>
    <w:multiLevelType w:val="multilevel"/>
    <w:tmpl w:val="6A0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F5D93"/>
    <w:multiLevelType w:val="multilevel"/>
    <w:tmpl w:val="378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40DBD"/>
    <w:multiLevelType w:val="multilevel"/>
    <w:tmpl w:val="59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85175"/>
    <w:multiLevelType w:val="multilevel"/>
    <w:tmpl w:val="8AE6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947CB"/>
    <w:multiLevelType w:val="multilevel"/>
    <w:tmpl w:val="14D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576F6"/>
    <w:multiLevelType w:val="multilevel"/>
    <w:tmpl w:val="30D4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C21072"/>
    <w:multiLevelType w:val="multilevel"/>
    <w:tmpl w:val="374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C0C06"/>
    <w:multiLevelType w:val="hybridMultilevel"/>
    <w:tmpl w:val="F2B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0D0222D"/>
    <w:multiLevelType w:val="multilevel"/>
    <w:tmpl w:val="8BD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02085"/>
    <w:multiLevelType w:val="multilevel"/>
    <w:tmpl w:val="806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E79EA"/>
    <w:multiLevelType w:val="multilevel"/>
    <w:tmpl w:val="C860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C37F2"/>
    <w:multiLevelType w:val="multilevel"/>
    <w:tmpl w:val="0E4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17D3A"/>
    <w:multiLevelType w:val="multilevel"/>
    <w:tmpl w:val="EC8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53A2A"/>
    <w:multiLevelType w:val="multilevel"/>
    <w:tmpl w:val="396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8568E"/>
    <w:multiLevelType w:val="multilevel"/>
    <w:tmpl w:val="ABAE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931D9"/>
    <w:multiLevelType w:val="multilevel"/>
    <w:tmpl w:val="2772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88622F"/>
    <w:multiLevelType w:val="hybridMultilevel"/>
    <w:tmpl w:val="DE421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FAD758A"/>
    <w:multiLevelType w:val="multilevel"/>
    <w:tmpl w:val="171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C1EF9"/>
    <w:multiLevelType w:val="multilevel"/>
    <w:tmpl w:val="F2D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D7E35"/>
    <w:multiLevelType w:val="multilevel"/>
    <w:tmpl w:val="FF34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920B55"/>
    <w:multiLevelType w:val="multilevel"/>
    <w:tmpl w:val="E52A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A01E3A"/>
    <w:multiLevelType w:val="multilevel"/>
    <w:tmpl w:val="9CC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FE37D7"/>
    <w:multiLevelType w:val="multilevel"/>
    <w:tmpl w:val="D2C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326B4"/>
    <w:multiLevelType w:val="hybridMultilevel"/>
    <w:tmpl w:val="E2A0B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BC149A"/>
    <w:multiLevelType w:val="multilevel"/>
    <w:tmpl w:val="F6B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0F13DB"/>
    <w:multiLevelType w:val="multilevel"/>
    <w:tmpl w:val="D1F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1735A7"/>
    <w:multiLevelType w:val="multilevel"/>
    <w:tmpl w:val="0A7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51746"/>
    <w:multiLevelType w:val="multilevel"/>
    <w:tmpl w:val="FC4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7215A"/>
    <w:multiLevelType w:val="multilevel"/>
    <w:tmpl w:val="4D4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3B3E2B"/>
    <w:multiLevelType w:val="multilevel"/>
    <w:tmpl w:val="66F8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322D3"/>
    <w:multiLevelType w:val="multilevel"/>
    <w:tmpl w:val="4DE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6C6A"/>
    <w:multiLevelType w:val="multilevel"/>
    <w:tmpl w:val="F120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2B61D3"/>
    <w:multiLevelType w:val="multilevel"/>
    <w:tmpl w:val="5A0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DB0350"/>
    <w:multiLevelType w:val="multilevel"/>
    <w:tmpl w:val="60B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27153"/>
    <w:multiLevelType w:val="multilevel"/>
    <w:tmpl w:val="ACD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C29CF"/>
    <w:multiLevelType w:val="multilevel"/>
    <w:tmpl w:val="694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4E6B13"/>
    <w:multiLevelType w:val="multilevel"/>
    <w:tmpl w:val="F63A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125AE"/>
    <w:multiLevelType w:val="multilevel"/>
    <w:tmpl w:val="9F8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877C1"/>
    <w:multiLevelType w:val="multilevel"/>
    <w:tmpl w:val="FE6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4C4357"/>
    <w:multiLevelType w:val="multilevel"/>
    <w:tmpl w:val="54EC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1C6D1B"/>
    <w:multiLevelType w:val="multilevel"/>
    <w:tmpl w:val="D19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C24204"/>
    <w:multiLevelType w:val="multilevel"/>
    <w:tmpl w:val="8A5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E7183A"/>
    <w:multiLevelType w:val="multilevel"/>
    <w:tmpl w:val="4C6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566378">
    <w:abstractNumId w:val="51"/>
  </w:num>
  <w:num w:numId="2" w16cid:durableId="2023580197">
    <w:abstractNumId w:val="6"/>
  </w:num>
  <w:num w:numId="3" w16cid:durableId="1287662839">
    <w:abstractNumId w:val="1"/>
  </w:num>
  <w:num w:numId="4" w16cid:durableId="634994910">
    <w:abstractNumId w:val="12"/>
  </w:num>
  <w:num w:numId="5" w16cid:durableId="256908419">
    <w:abstractNumId w:val="56"/>
  </w:num>
  <w:num w:numId="6" w16cid:durableId="1861048590">
    <w:abstractNumId w:val="3"/>
  </w:num>
  <w:num w:numId="7" w16cid:durableId="741760119">
    <w:abstractNumId w:val="66"/>
  </w:num>
  <w:num w:numId="8" w16cid:durableId="1683122666">
    <w:abstractNumId w:val="60"/>
  </w:num>
  <w:num w:numId="9" w16cid:durableId="377315001">
    <w:abstractNumId w:val="5"/>
  </w:num>
  <w:num w:numId="10" w16cid:durableId="395708337">
    <w:abstractNumId w:val="25"/>
  </w:num>
  <w:num w:numId="11" w16cid:durableId="934022130">
    <w:abstractNumId w:val="38"/>
  </w:num>
  <w:num w:numId="12" w16cid:durableId="881329364">
    <w:abstractNumId w:val="61"/>
  </w:num>
  <w:num w:numId="13" w16cid:durableId="1777944722">
    <w:abstractNumId w:val="22"/>
  </w:num>
  <w:num w:numId="14" w16cid:durableId="1142036948">
    <w:abstractNumId w:val="2"/>
  </w:num>
  <w:num w:numId="15" w16cid:durableId="412432484">
    <w:abstractNumId w:val="9"/>
  </w:num>
  <w:num w:numId="16" w16cid:durableId="1201940005">
    <w:abstractNumId w:val="14"/>
  </w:num>
  <w:num w:numId="17" w16cid:durableId="745612851">
    <w:abstractNumId w:val="15"/>
  </w:num>
  <w:num w:numId="18" w16cid:durableId="1278559595">
    <w:abstractNumId w:val="40"/>
  </w:num>
  <w:num w:numId="19" w16cid:durableId="21251558">
    <w:abstractNumId w:val="47"/>
  </w:num>
  <w:num w:numId="20" w16cid:durableId="831261554">
    <w:abstractNumId w:val="31"/>
  </w:num>
  <w:num w:numId="21" w16cid:durableId="456293890">
    <w:abstractNumId w:val="27"/>
  </w:num>
  <w:num w:numId="22" w16cid:durableId="1741323306">
    <w:abstractNumId w:val="44"/>
  </w:num>
  <w:num w:numId="23" w16cid:durableId="256670235">
    <w:abstractNumId w:val="45"/>
  </w:num>
  <w:num w:numId="24" w16cid:durableId="1086850589">
    <w:abstractNumId w:val="63"/>
  </w:num>
  <w:num w:numId="25" w16cid:durableId="384531753">
    <w:abstractNumId w:val="57"/>
  </w:num>
  <w:num w:numId="26" w16cid:durableId="418646116">
    <w:abstractNumId w:val="52"/>
  </w:num>
  <w:num w:numId="27" w16cid:durableId="1901090984">
    <w:abstractNumId w:val="24"/>
  </w:num>
  <w:num w:numId="28" w16cid:durableId="1867987469">
    <w:abstractNumId w:val="43"/>
  </w:num>
  <w:num w:numId="29" w16cid:durableId="910961962">
    <w:abstractNumId w:val="59"/>
  </w:num>
  <w:num w:numId="30" w16cid:durableId="1716080504">
    <w:abstractNumId w:val="55"/>
  </w:num>
  <w:num w:numId="31" w16cid:durableId="1337460118">
    <w:abstractNumId w:val="7"/>
  </w:num>
  <w:num w:numId="32" w16cid:durableId="465124363">
    <w:abstractNumId w:val="36"/>
  </w:num>
  <w:num w:numId="33" w16cid:durableId="277110331">
    <w:abstractNumId w:val="32"/>
  </w:num>
  <w:num w:numId="34" w16cid:durableId="1228418697">
    <w:abstractNumId w:val="39"/>
  </w:num>
  <w:num w:numId="35" w16cid:durableId="1662924747">
    <w:abstractNumId w:val="54"/>
  </w:num>
  <w:num w:numId="36" w16cid:durableId="675688416">
    <w:abstractNumId w:val="26"/>
  </w:num>
  <w:num w:numId="37" w16cid:durableId="865749213">
    <w:abstractNumId w:val="49"/>
  </w:num>
  <w:num w:numId="38" w16cid:durableId="664436328">
    <w:abstractNumId w:val="64"/>
  </w:num>
  <w:num w:numId="39" w16cid:durableId="1300845638">
    <w:abstractNumId w:val="16"/>
  </w:num>
  <w:num w:numId="40" w16cid:durableId="125049133">
    <w:abstractNumId w:val="42"/>
  </w:num>
  <w:num w:numId="41" w16cid:durableId="1770812124">
    <w:abstractNumId w:val="62"/>
  </w:num>
  <w:num w:numId="42" w16cid:durableId="1202209075">
    <w:abstractNumId w:val="30"/>
  </w:num>
  <w:num w:numId="43" w16cid:durableId="2033605437">
    <w:abstractNumId w:val="13"/>
  </w:num>
  <w:num w:numId="44" w16cid:durableId="899554245">
    <w:abstractNumId w:val="65"/>
  </w:num>
  <w:num w:numId="45" w16cid:durableId="1049301677">
    <w:abstractNumId w:val="17"/>
  </w:num>
  <w:num w:numId="46" w16cid:durableId="237597450">
    <w:abstractNumId w:val="19"/>
  </w:num>
  <w:num w:numId="47" w16cid:durableId="441997257">
    <w:abstractNumId w:val="0"/>
  </w:num>
  <w:num w:numId="48" w16cid:durableId="2073846031">
    <w:abstractNumId w:val="10"/>
  </w:num>
  <w:num w:numId="49" w16cid:durableId="833029203">
    <w:abstractNumId w:val="29"/>
  </w:num>
  <w:num w:numId="50" w16cid:durableId="1162770618">
    <w:abstractNumId w:val="8"/>
  </w:num>
  <w:num w:numId="51" w16cid:durableId="1533416080">
    <w:abstractNumId w:val="35"/>
  </w:num>
  <w:num w:numId="52" w16cid:durableId="1044520736">
    <w:abstractNumId w:val="46"/>
  </w:num>
  <w:num w:numId="53" w16cid:durableId="1603996411">
    <w:abstractNumId w:val="34"/>
  </w:num>
  <w:num w:numId="54" w16cid:durableId="875041834">
    <w:abstractNumId w:val="50"/>
  </w:num>
  <w:num w:numId="55" w16cid:durableId="1122764898">
    <w:abstractNumId w:val="33"/>
  </w:num>
  <w:num w:numId="56" w16cid:durableId="253979433">
    <w:abstractNumId w:val="41"/>
  </w:num>
  <w:num w:numId="57" w16cid:durableId="1740207846">
    <w:abstractNumId w:val="48"/>
  </w:num>
  <w:num w:numId="58" w16cid:durableId="1753964774">
    <w:abstractNumId w:val="28"/>
  </w:num>
  <w:num w:numId="59" w16cid:durableId="1795558413">
    <w:abstractNumId w:val="18"/>
  </w:num>
  <w:num w:numId="60" w16cid:durableId="1474712894">
    <w:abstractNumId w:val="4"/>
  </w:num>
  <w:num w:numId="61" w16cid:durableId="1221333033">
    <w:abstractNumId w:val="58"/>
  </w:num>
  <w:num w:numId="62" w16cid:durableId="1471090156">
    <w:abstractNumId w:val="23"/>
  </w:num>
  <w:num w:numId="63" w16cid:durableId="1311669986">
    <w:abstractNumId w:val="37"/>
  </w:num>
  <w:num w:numId="64" w16cid:durableId="1242256910">
    <w:abstractNumId w:val="53"/>
  </w:num>
  <w:num w:numId="65" w16cid:durableId="1669215949">
    <w:abstractNumId w:val="21"/>
  </w:num>
  <w:num w:numId="66" w16cid:durableId="1730693315">
    <w:abstractNumId w:val="11"/>
  </w:num>
  <w:num w:numId="67" w16cid:durableId="10946667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5A5"/>
    <w:rsid w:val="00007813"/>
    <w:rsid w:val="00045461"/>
    <w:rsid w:val="000C05AE"/>
    <w:rsid w:val="000D4706"/>
    <w:rsid w:val="000E152C"/>
    <w:rsid w:val="00103994"/>
    <w:rsid w:val="00116C6A"/>
    <w:rsid w:val="00157C0B"/>
    <w:rsid w:val="00190BD5"/>
    <w:rsid w:val="001F34E0"/>
    <w:rsid w:val="00265387"/>
    <w:rsid w:val="002826CB"/>
    <w:rsid w:val="00286AD1"/>
    <w:rsid w:val="00291E0E"/>
    <w:rsid w:val="00295A0B"/>
    <w:rsid w:val="002D1F6E"/>
    <w:rsid w:val="00315A80"/>
    <w:rsid w:val="0031711C"/>
    <w:rsid w:val="003A1D21"/>
    <w:rsid w:val="003B7158"/>
    <w:rsid w:val="00402BB3"/>
    <w:rsid w:val="004176B3"/>
    <w:rsid w:val="00444FF9"/>
    <w:rsid w:val="00445498"/>
    <w:rsid w:val="004510EC"/>
    <w:rsid w:val="004620EC"/>
    <w:rsid w:val="004C02A5"/>
    <w:rsid w:val="005200DC"/>
    <w:rsid w:val="0054317C"/>
    <w:rsid w:val="0055362C"/>
    <w:rsid w:val="0056390B"/>
    <w:rsid w:val="00576FB8"/>
    <w:rsid w:val="006374B8"/>
    <w:rsid w:val="006766CC"/>
    <w:rsid w:val="00703A5A"/>
    <w:rsid w:val="00722573"/>
    <w:rsid w:val="00745629"/>
    <w:rsid w:val="00752E9C"/>
    <w:rsid w:val="007D35E8"/>
    <w:rsid w:val="00806B1F"/>
    <w:rsid w:val="008455A5"/>
    <w:rsid w:val="008916A6"/>
    <w:rsid w:val="008C6C50"/>
    <w:rsid w:val="008E63E9"/>
    <w:rsid w:val="009016C2"/>
    <w:rsid w:val="00902EB8"/>
    <w:rsid w:val="00926854"/>
    <w:rsid w:val="009968AD"/>
    <w:rsid w:val="009F06ED"/>
    <w:rsid w:val="00A12303"/>
    <w:rsid w:val="00A17D88"/>
    <w:rsid w:val="00A63B68"/>
    <w:rsid w:val="00AA5E28"/>
    <w:rsid w:val="00AE7A77"/>
    <w:rsid w:val="00B14E69"/>
    <w:rsid w:val="00BB58DC"/>
    <w:rsid w:val="00BC04CC"/>
    <w:rsid w:val="00BE6AEE"/>
    <w:rsid w:val="00BF0685"/>
    <w:rsid w:val="00C01CBB"/>
    <w:rsid w:val="00C14DA9"/>
    <w:rsid w:val="00C3744D"/>
    <w:rsid w:val="00C94FD3"/>
    <w:rsid w:val="00CA67D7"/>
    <w:rsid w:val="00CD6688"/>
    <w:rsid w:val="00D22630"/>
    <w:rsid w:val="00D234FD"/>
    <w:rsid w:val="00D467B2"/>
    <w:rsid w:val="00D61301"/>
    <w:rsid w:val="00D73703"/>
    <w:rsid w:val="00DA3722"/>
    <w:rsid w:val="00DF0E0C"/>
    <w:rsid w:val="00E41D18"/>
    <w:rsid w:val="00E7267F"/>
    <w:rsid w:val="00EF03BD"/>
    <w:rsid w:val="00F01BA0"/>
    <w:rsid w:val="00F822D3"/>
    <w:rsid w:val="00FB3BBB"/>
    <w:rsid w:val="00FD0731"/>
    <w:rsid w:val="00FE2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8440A"/>
  <w15:docId w15:val="{76115279-2C61-4E91-A0A4-9EEFA3080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eastAsiaTheme="majorEastAsia" w:hAnsiTheme="majorHAnsi" w:cstheme="majorBidi"/>
      <w:color w:val="6DB1E4"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paragraph" w:customStyle="1" w:styleId="MastheadGREEN">
    <w:name w:val="Masthead GREEN"/>
    <w:basedOn w:val="Normal"/>
    <w:qFormat/>
    <w:rsid w:val="008C6C50"/>
    <w:pPr>
      <w:spacing w:before="241"/>
      <w:ind w:left="20"/>
    </w:pPr>
    <w:rPr>
      <w:rFonts w:asciiTheme="majorHAnsi" w:hAnsiTheme="majorHAnsi"/>
      <w:color w:val="009949" w:themeColor="accent4"/>
      <w:sz w:val="120"/>
    </w:rPr>
  </w:style>
  <w:style w:type="paragraph" w:customStyle="1" w:styleId="H1Headers">
    <w:name w:val="H1 Headers"/>
    <w:basedOn w:val="Normal"/>
    <w:uiPriority w:val="1"/>
    <w:qFormat/>
    <w:rsid w:val="00D22630"/>
    <w:pPr>
      <w:spacing w:before="105"/>
      <w:ind w:left="20"/>
    </w:pPr>
    <w:rPr>
      <w:sz w:val="48"/>
    </w:rPr>
  </w:style>
  <w:style w:type="paragraph" w:customStyle="1" w:styleId="H2SidebarGREEN">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customStyle="1" w:styleId="SidebarBold">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customStyle="1" w:styleId="SidebarBody">
    <w:name w:val="Sidebar Body"/>
    <w:basedOn w:val="Normal"/>
    <w:uiPriority w:val="4"/>
    <w:qFormat/>
    <w:rsid w:val="0054317C"/>
    <w:pPr>
      <w:spacing w:before="0" w:line="276" w:lineRule="auto"/>
      <w:ind w:left="14" w:right="14"/>
    </w:pPr>
    <w:rPr>
      <w:sz w:val="20"/>
    </w:rPr>
  </w:style>
  <w:style w:type="paragraph" w:customStyle="1" w:styleId="H2SidebarBLUE">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customStyle="1" w:styleId="MastheadBLUE">
    <w:name w:val="Masthead BLUE"/>
    <w:basedOn w:val="Normal"/>
    <w:qFormat/>
    <w:rsid w:val="008C6C50"/>
    <w:pPr>
      <w:spacing w:before="241"/>
      <w:ind w:left="20"/>
    </w:pPr>
    <w:rPr>
      <w:rFonts w:asciiTheme="majorHAnsi" w:hAnsiTheme="majorHAnsi"/>
      <w:color w:val="008ED1" w:themeColor="accent2"/>
      <w:sz w:val="120"/>
    </w:rPr>
  </w:style>
  <w:style w:type="character" w:customStyle="1" w:styleId="BodyTextChar">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customStyle="1" w:styleId="Heading1Char">
    <w:name w:val="Heading 1 Char"/>
    <w:basedOn w:val="DefaultParagraphFont"/>
    <w:link w:val="Heading1"/>
    <w:uiPriority w:val="9"/>
    <w:semiHidden/>
    <w:rsid w:val="008C6C50"/>
    <w:rPr>
      <w:rFonts w:asciiTheme="majorHAnsi" w:eastAsiaTheme="majorEastAsia" w:hAnsiTheme="majorHAnsi" w:cstheme="majorBidi"/>
      <w:color w:val="6DB1E4" w:themeColor="accent1" w:themeShade="BF"/>
      <w:sz w:val="32"/>
      <w:szCs w:val="32"/>
      <w:lang w:bidi="en-US"/>
    </w:rPr>
  </w:style>
  <w:style w:type="table" w:styleId="TableGrid">
    <w:name w:val="Table Grid"/>
    <w:basedOn w:val="TableNormal"/>
    <w:uiPriority w:val="39"/>
    <w:rsid w:val="000C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6C50"/>
    <w:rPr>
      <w:rFonts w:ascii="Times New Roman" w:eastAsia="Franklin Gothic Book" w:hAnsi="Times New Roman" w:cs="Times New Roman"/>
      <w:color w:val="171717" w:themeColor="background2" w:themeShade="1A"/>
      <w:sz w:val="18"/>
      <w:szCs w:val="18"/>
      <w:lang w:bidi="en-US"/>
    </w:rPr>
  </w:style>
  <w:style w:type="character" w:customStyle="1" w:styleId="HeaderChar">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customStyle="1" w:styleId="FooterChar">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 w:type="character" w:styleId="Hyperlink">
    <w:name w:val="Hyperlink"/>
    <w:basedOn w:val="DefaultParagraphFont"/>
    <w:uiPriority w:val="99"/>
    <w:semiHidden/>
    <w:rsid w:val="008455A5"/>
    <w:rPr>
      <w:color w:val="0563C1" w:themeColor="hyperlink"/>
      <w:u w:val="single"/>
    </w:rPr>
  </w:style>
  <w:style w:type="character" w:styleId="UnresolvedMention">
    <w:name w:val="Unresolved Mention"/>
    <w:basedOn w:val="DefaultParagraphFont"/>
    <w:uiPriority w:val="99"/>
    <w:semiHidden/>
    <w:unhideWhenUsed/>
    <w:rsid w:val="00845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han\AppData\Local\Microsoft\Office\16.0\DTS\en-IN%7b586A07FC-B2CB-46BD-840D-AB32F8EF6669%7d\%7bE8EF7664-40C6-4015-928B-59A13622EBCF%7dTF741ee369-f6fc-40a7-8969-ddaee72c0442312a28eb_win32-bc1a7a3e3e05.dotx" TargetMode="External"/></Relationships>
</file>

<file path=word/theme/theme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89706F-81CD-4D67-A17D-8674FB7F661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5934FDD-F160-4C7B-B1A7-2994B41FFD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B5760C-645C-47F0-9138-A4E265F86B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{E8EF7664-40C6-4015-928B-59A13622EBCF}TF741ee369-f6fc-40a7-8969-ddaee72c0442312a28eb_win32-bc1a7a3e3e05</Template>
  <TotalTime>102</TotalTime>
  <Pages>14</Pages>
  <Words>2586</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Bhan</dc:creator>
  <cp:lastModifiedBy>Bhan, Rahul</cp:lastModifiedBy>
  <cp:revision>21</cp:revision>
  <dcterms:created xsi:type="dcterms:W3CDTF">2026-02-06T11:30:00Z</dcterms:created>
  <dcterms:modified xsi:type="dcterms:W3CDTF">2026-02-16T07:55:00Z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